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2BA6" w14:textId="653B6B57" w:rsidR="00A26517" w:rsidRDefault="00A26517" w:rsidP="00A26517">
      <w:pPr>
        <w:pStyle w:val="Title"/>
      </w:pPr>
      <w:r>
        <w:t>COMPREHENSIVE CODE REVIEW</w:t>
      </w:r>
    </w:p>
    <w:p w14:paraId="605A7C95" w14:textId="7D857674" w:rsidR="00A26517" w:rsidRDefault="00A26517" w:rsidP="00A26517">
      <w:pPr>
        <w:pStyle w:val="Subtitle"/>
      </w:pPr>
      <w:r>
        <w:t xml:space="preserve">12/4/25 – </w:t>
      </w:r>
      <w:r>
        <w:t>Executive Summary</w:t>
      </w:r>
    </w:p>
    <w:p w14:paraId="0A6A54F2" w14:textId="77777777" w:rsidR="00A26517" w:rsidRDefault="00A26517" w:rsidP="00A26517">
      <w:pPr>
        <w:pStyle w:val="Heading2"/>
      </w:pPr>
      <w:r>
        <w:t>Overall Quality: B+ (Good with room for improvement)</w:t>
      </w:r>
    </w:p>
    <w:p w14:paraId="1B15113C" w14:textId="77777777" w:rsidR="00A26517" w:rsidRDefault="00A26517" w:rsidP="00A26517">
      <w:r>
        <w:t>This is a well-architected, production-grade Python project for analyzing SEC filings. The codebase demonstrates strong software engineering practices with comprehensive documentation, good separation of concerns, and thoughtful design. However, there are areas for improvement around error handling, security, testing coverage, and dependency management.</w:t>
      </w:r>
    </w:p>
    <w:p w14:paraId="1242E671" w14:textId="77777777" w:rsidR="00A26517" w:rsidRDefault="00A26517" w:rsidP="00A26517"/>
    <w:p w14:paraId="2B8F4702" w14:textId="27BE4DB5" w:rsidR="00A26517" w:rsidRDefault="00A26517" w:rsidP="00A26517">
      <w:pPr>
        <w:pStyle w:val="Heading3"/>
      </w:pPr>
      <w:r>
        <w:t>STRENGTHS</w:t>
      </w:r>
    </w:p>
    <w:p w14:paraId="32A3D5EB" w14:textId="303CE4F4" w:rsidR="00A26517" w:rsidRDefault="00A26517" w:rsidP="00A26517">
      <w:pPr>
        <w:pStyle w:val="ListParagraph"/>
        <w:numPr>
          <w:ilvl w:val="0"/>
          <w:numId w:val="2"/>
        </w:numPr>
      </w:pPr>
      <w:r>
        <w:t>Architecture &amp; Design (A)</w:t>
      </w:r>
    </w:p>
    <w:p w14:paraId="52526911" w14:textId="77777777" w:rsidR="00A26517" w:rsidRDefault="00A26517" w:rsidP="00C32EC4">
      <w:pPr>
        <w:pStyle w:val="NoSpacing"/>
        <w:numPr>
          <w:ilvl w:val="0"/>
          <w:numId w:val="17"/>
        </w:numPr>
      </w:pPr>
      <w:r>
        <w:t>Excellent modular design: Clear separation between infrastructure (infra/), business logic (universe/, extraction/), and LLM integration</w:t>
      </w:r>
    </w:p>
    <w:p w14:paraId="3E95A311" w14:textId="77777777" w:rsidR="00A26517" w:rsidRDefault="00A26517" w:rsidP="00C32EC4">
      <w:pPr>
        <w:pStyle w:val="NoSpacing"/>
        <w:numPr>
          <w:ilvl w:val="0"/>
          <w:numId w:val="17"/>
        </w:numPr>
      </w:pPr>
      <w:r>
        <w:t>Pipeline pattern: Clean, linear data flow from discovery → fetching → extraction → storage</w:t>
      </w:r>
    </w:p>
    <w:p w14:paraId="0D9DA09D" w14:textId="77777777" w:rsidR="00A26517" w:rsidRDefault="00A26517" w:rsidP="00C32EC4">
      <w:pPr>
        <w:pStyle w:val="NoSpacing"/>
        <w:numPr>
          <w:ilvl w:val="0"/>
          <w:numId w:val="17"/>
        </w:numPr>
      </w:pPr>
      <w:r>
        <w:t>Dependency injection: Proper use of DI for database and SEC client (testable, maintainable)</w:t>
      </w:r>
    </w:p>
    <w:p w14:paraId="73276DEA" w14:textId="77777777" w:rsidR="00A26517" w:rsidRDefault="00A26517" w:rsidP="00C32EC4">
      <w:pPr>
        <w:pStyle w:val="NoSpacing"/>
        <w:numPr>
          <w:ilvl w:val="0"/>
          <w:numId w:val="17"/>
        </w:numPr>
      </w:pPr>
      <w:r>
        <w:t xml:space="preserve">Data models: Well-defined </w:t>
      </w:r>
      <w:proofErr w:type="spellStart"/>
      <w:r>
        <w:t>dataclasses</w:t>
      </w:r>
      <w:proofErr w:type="spellEnd"/>
      <w:r>
        <w:t xml:space="preserve"> with clear field documentation</w:t>
      </w:r>
    </w:p>
    <w:p w14:paraId="4AB0A3C4" w14:textId="77777777" w:rsidR="00A26517" w:rsidRDefault="00A26517" w:rsidP="00C32EC4">
      <w:pPr>
        <w:pStyle w:val="NoSpacing"/>
        <w:numPr>
          <w:ilvl w:val="0"/>
          <w:numId w:val="17"/>
        </w:numPr>
      </w:pPr>
      <w:r>
        <w:t>Hybrid approach: Smart fallback from LLM to rule-based extraction</w:t>
      </w:r>
    </w:p>
    <w:p w14:paraId="2840E2BA" w14:textId="77777777" w:rsidR="00A26517" w:rsidRDefault="00A26517" w:rsidP="00A26517">
      <w:pPr>
        <w:pStyle w:val="NoSpacing"/>
        <w:ind w:left="360"/>
      </w:pPr>
    </w:p>
    <w:p w14:paraId="7587767C" w14:textId="0B402947" w:rsidR="00A26517" w:rsidRDefault="00A26517" w:rsidP="00A26517">
      <w:pPr>
        <w:pStyle w:val="ListParagraph"/>
        <w:numPr>
          <w:ilvl w:val="0"/>
          <w:numId w:val="2"/>
        </w:numPr>
      </w:pPr>
      <w:r>
        <w:t>Documentation (A-)</w:t>
      </w:r>
    </w:p>
    <w:p w14:paraId="68D95C8B" w14:textId="77777777" w:rsidR="00A26517" w:rsidRDefault="00A26517" w:rsidP="00C32EC4">
      <w:pPr>
        <w:pStyle w:val="NoSpacing"/>
        <w:numPr>
          <w:ilvl w:val="0"/>
          <w:numId w:val="18"/>
        </w:numPr>
      </w:pPr>
      <w:r>
        <w:t>Exceptional documentation structure: 15+ detailed spec documents in docs</w:t>
      </w:r>
    </w:p>
    <w:p w14:paraId="75C0371B" w14:textId="77777777" w:rsidR="00A26517" w:rsidRDefault="00A26517" w:rsidP="00C32EC4">
      <w:pPr>
        <w:pStyle w:val="NoSpacing"/>
        <w:numPr>
          <w:ilvl w:val="0"/>
          <w:numId w:val="18"/>
        </w:numPr>
      </w:pPr>
      <w:r>
        <w:t xml:space="preserve">Clear docstrings: Most functions have comprehensive docstrings with </w:t>
      </w:r>
      <w:proofErr w:type="spellStart"/>
      <w:r>
        <w:t>Args</w:t>
      </w:r>
      <w:proofErr w:type="spellEnd"/>
      <w:r>
        <w:t>/Returns</w:t>
      </w:r>
    </w:p>
    <w:p w14:paraId="6A0EF540" w14:textId="77777777" w:rsidR="00A26517" w:rsidRDefault="00A26517" w:rsidP="00C32EC4">
      <w:pPr>
        <w:pStyle w:val="NoSpacing"/>
        <w:numPr>
          <w:ilvl w:val="0"/>
          <w:numId w:val="18"/>
        </w:numPr>
      </w:pPr>
      <w:r>
        <w:t>Architecture diagrams: System architecture clearly documented</w:t>
      </w:r>
    </w:p>
    <w:p w14:paraId="5AE38E69" w14:textId="77777777" w:rsidR="00A26517" w:rsidRDefault="00A26517" w:rsidP="00C32EC4">
      <w:pPr>
        <w:pStyle w:val="NoSpacing"/>
        <w:numPr>
          <w:ilvl w:val="0"/>
          <w:numId w:val="18"/>
        </w:numPr>
      </w:pPr>
      <w:r>
        <w:t>Inline comments: Good balance of explaining "why" not just "what"</w:t>
      </w:r>
    </w:p>
    <w:p w14:paraId="66DB3D24" w14:textId="77777777" w:rsidR="00A26517" w:rsidRDefault="00A26517" w:rsidP="00C32EC4">
      <w:pPr>
        <w:pStyle w:val="NoSpacing"/>
        <w:numPr>
          <w:ilvl w:val="0"/>
          <w:numId w:val="18"/>
        </w:numPr>
      </w:pPr>
      <w:r>
        <w:t>README.md: Clear installation and usage instructions</w:t>
      </w:r>
    </w:p>
    <w:p w14:paraId="215D7505" w14:textId="77777777" w:rsidR="00A26517" w:rsidRDefault="00A26517" w:rsidP="00A26517">
      <w:pPr>
        <w:pStyle w:val="NoSpacing"/>
        <w:ind w:left="360"/>
      </w:pPr>
    </w:p>
    <w:p w14:paraId="03C5769B" w14:textId="35FAC191" w:rsidR="00A26517" w:rsidRDefault="00A26517" w:rsidP="00A26517">
      <w:pPr>
        <w:pStyle w:val="ListParagraph"/>
        <w:numPr>
          <w:ilvl w:val="0"/>
          <w:numId w:val="2"/>
        </w:numPr>
      </w:pPr>
      <w:r>
        <w:t>Code Quality (B+)</w:t>
      </w:r>
    </w:p>
    <w:p w14:paraId="4963DAB2" w14:textId="77777777" w:rsidR="00A26517" w:rsidRDefault="00A26517" w:rsidP="00C32EC4">
      <w:pPr>
        <w:pStyle w:val="NoSpacing"/>
        <w:numPr>
          <w:ilvl w:val="0"/>
          <w:numId w:val="19"/>
        </w:numPr>
      </w:pPr>
      <w:r>
        <w:t>Type hints: Extensive use of Python 3.11+ type annotations</w:t>
      </w:r>
    </w:p>
    <w:p w14:paraId="16C9B5F5" w14:textId="77777777" w:rsidR="00A26517" w:rsidRDefault="00A26517" w:rsidP="00C32EC4">
      <w:pPr>
        <w:pStyle w:val="NoSpacing"/>
        <w:numPr>
          <w:ilvl w:val="0"/>
          <w:numId w:val="19"/>
        </w:numPr>
      </w:pPr>
      <w:r>
        <w:t>Consistent style: Follows PEP 8, uses Black formatter</w:t>
      </w:r>
    </w:p>
    <w:p w14:paraId="535642EE" w14:textId="77777777" w:rsidR="00A26517" w:rsidRDefault="00A26517" w:rsidP="00C32EC4">
      <w:pPr>
        <w:pStyle w:val="NoSpacing"/>
        <w:numPr>
          <w:ilvl w:val="0"/>
          <w:numId w:val="19"/>
        </w:numPr>
      </w:pPr>
      <w:r>
        <w:t>No legacy code: No Python 2 artifacts, uses modern Python features</w:t>
      </w:r>
    </w:p>
    <w:p w14:paraId="2F5296E1" w14:textId="77777777" w:rsidR="00A26517" w:rsidRDefault="00A26517" w:rsidP="00C32EC4">
      <w:pPr>
        <w:pStyle w:val="NoSpacing"/>
        <w:numPr>
          <w:ilvl w:val="0"/>
          <w:numId w:val="19"/>
        </w:numPr>
      </w:pPr>
      <w:proofErr w:type="spellStart"/>
      <w:r>
        <w:t>Dataclasses</w:t>
      </w:r>
      <w:proofErr w:type="spellEnd"/>
      <w:r>
        <w:t xml:space="preserve">: Proper use of </w:t>
      </w:r>
      <w:proofErr w:type="spellStart"/>
      <w:r>
        <w:t>dataclasses</w:t>
      </w:r>
      <w:proofErr w:type="spellEnd"/>
      <w:r>
        <w:t xml:space="preserve"> for structured data</w:t>
      </w:r>
    </w:p>
    <w:p w14:paraId="0E72F73B" w14:textId="77777777" w:rsidR="00A26517" w:rsidRDefault="00A26517" w:rsidP="00C32EC4">
      <w:pPr>
        <w:pStyle w:val="NoSpacing"/>
        <w:numPr>
          <w:ilvl w:val="0"/>
          <w:numId w:val="19"/>
        </w:numPr>
      </w:pPr>
      <w:r>
        <w:t>Context managers: Proper resource management in database adapter</w:t>
      </w:r>
    </w:p>
    <w:p w14:paraId="34F01D74" w14:textId="77777777" w:rsidR="00A26517" w:rsidRDefault="00A26517" w:rsidP="00A26517">
      <w:pPr>
        <w:pStyle w:val="NoSpacing"/>
        <w:ind w:left="360"/>
      </w:pPr>
    </w:p>
    <w:p w14:paraId="6B833C77" w14:textId="578D9BE4" w:rsidR="00A26517" w:rsidRDefault="00A26517" w:rsidP="00A26517">
      <w:pPr>
        <w:pStyle w:val="ListParagraph"/>
        <w:numPr>
          <w:ilvl w:val="0"/>
          <w:numId w:val="2"/>
        </w:numPr>
      </w:pPr>
      <w:r>
        <w:t>Testing (B)</w:t>
      </w:r>
    </w:p>
    <w:p w14:paraId="24B39D9D" w14:textId="77777777" w:rsidR="00A26517" w:rsidRDefault="00A26517" w:rsidP="00C32EC4">
      <w:pPr>
        <w:pStyle w:val="NoSpacing"/>
        <w:numPr>
          <w:ilvl w:val="0"/>
          <w:numId w:val="20"/>
        </w:numPr>
      </w:pPr>
      <w:r>
        <w:t>68% coverage: Respectable overall coverage (target: 75%)</w:t>
      </w:r>
    </w:p>
    <w:p w14:paraId="19B25798" w14:textId="77777777" w:rsidR="00A26517" w:rsidRDefault="00A26517" w:rsidP="00C32EC4">
      <w:pPr>
        <w:pStyle w:val="NoSpacing"/>
        <w:numPr>
          <w:ilvl w:val="0"/>
          <w:numId w:val="20"/>
        </w:numPr>
      </w:pPr>
      <w:r>
        <w:t>Core modules at 82%: Critical business logic well-tested</w:t>
      </w:r>
    </w:p>
    <w:p w14:paraId="69D7279A" w14:textId="77777777" w:rsidR="00A26517" w:rsidRDefault="00A26517" w:rsidP="00C32EC4">
      <w:pPr>
        <w:pStyle w:val="NoSpacing"/>
        <w:numPr>
          <w:ilvl w:val="0"/>
          <w:numId w:val="20"/>
        </w:numPr>
      </w:pPr>
      <w:r>
        <w:t>Unit + Integration: Separate test suites for different levels</w:t>
      </w:r>
    </w:p>
    <w:p w14:paraId="7E17206C" w14:textId="77777777" w:rsidR="00A26517" w:rsidRDefault="00A26517" w:rsidP="00C32EC4">
      <w:pPr>
        <w:pStyle w:val="NoSpacing"/>
        <w:numPr>
          <w:ilvl w:val="0"/>
          <w:numId w:val="20"/>
        </w:numPr>
      </w:pPr>
      <w:proofErr w:type="spellStart"/>
      <w:r>
        <w:t>Pytest</w:t>
      </w:r>
      <w:proofErr w:type="spellEnd"/>
      <w:r>
        <w:t xml:space="preserve"> markers: Proper test categorization (unit, integration, slow)</w:t>
      </w:r>
    </w:p>
    <w:p w14:paraId="5843DB80" w14:textId="77777777" w:rsidR="00A26517" w:rsidRDefault="00A26517" w:rsidP="00C32EC4">
      <w:pPr>
        <w:pStyle w:val="NoSpacing"/>
        <w:numPr>
          <w:ilvl w:val="0"/>
          <w:numId w:val="20"/>
        </w:numPr>
      </w:pPr>
      <w:r>
        <w:t>Real-world edge cases: Good integration tests for unusual SEC filing formats</w:t>
      </w:r>
    </w:p>
    <w:p w14:paraId="14F25DC3" w14:textId="77777777" w:rsidR="00A26517" w:rsidRDefault="00A26517" w:rsidP="00A26517">
      <w:pPr>
        <w:pStyle w:val="NoSpacing"/>
      </w:pPr>
    </w:p>
    <w:p w14:paraId="3E48988A" w14:textId="77777777" w:rsidR="00A26517" w:rsidRDefault="00A26517" w:rsidP="00A26517">
      <w:r>
        <w:t>5. Security Awareness (B+)</w:t>
      </w:r>
    </w:p>
    <w:p w14:paraId="0210B436" w14:textId="77777777" w:rsidR="00A26517" w:rsidRDefault="00A26517" w:rsidP="00C32EC4">
      <w:pPr>
        <w:pStyle w:val="NoSpacing"/>
        <w:numPr>
          <w:ilvl w:val="0"/>
          <w:numId w:val="21"/>
        </w:numPr>
      </w:pPr>
      <w:r>
        <w:t xml:space="preserve">No hardcoded secrets: All credentials </w:t>
      </w:r>
      <w:proofErr w:type="gramStart"/>
      <w:r>
        <w:t>in .env</w:t>
      </w:r>
      <w:proofErr w:type="gramEnd"/>
      <w:r>
        <w:t xml:space="preserve"> (</w:t>
      </w:r>
      <w:proofErr w:type="spellStart"/>
      <w:r>
        <w:t>gitignored</w:t>
      </w:r>
      <w:proofErr w:type="spellEnd"/>
      <w:r>
        <w:t>)</w:t>
      </w:r>
    </w:p>
    <w:p w14:paraId="55DE396F" w14:textId="77777777" w:rsidR="00A26517" w:rsidRDefault="00A26517" w:rsidP="00C32EC4">
      <w:pPr>
        <w:pStyle w:val="NoSpacing"/>
        <w:numPr>
          <w:ilvl w:val="0"/>
          <w:numId w:val="21"/>
        </w:numPr>
      </w:pPr>
      <w:r>
        <w:t>Template file provided</w:t>
      </w:r>
      <w:proofErr w:type="gramStart"/>
      <w:r>
        <w:t>: .</w:t>
      </w:r>
      <w:proofErr w:type="spellStart"/>
      <w:r>
        <w:t>env</w:t>
      </w:r>
      <w:proofErr w:type="gramEnd"/>
      <w:r>
        <w:t>.template</w:t>
      </w:r>
      <w:proofErr w:type="spellEnd"/>
      <w:r>
        <w:t xml:space="preserve"> for onboarding</w:t>
      </w:r>
    </w:p>
    <w:p w14:paraId="494E2B8C" w14:textId="77777777" w:rsidR="00A26517" w:rsidRDefault="00A26517" w:rsidP="00C32EC4">
      <w:pPr>
        <w:pStyle w:val="NoSpacing"/>
        <w:numPr>
          <w:ilvl w:val="0"/>
          <w:numId w:val="21"/>
        </w:numPr>
      </w:pPr>
      <w:r>
        <w:t>Parameterized queries: All SQL uses parameter binding (no string interpolation)</w:t>
      </w:r>
    </w:p>
    <w:p w14:paraId="56E96AA2" w14:textId="77777777" w:rsidR="00A26517" w:rsidRDefault="00A26517" w:rsidP="00C32EC4">
      <w:pPr>
        <w:pStyle w:val="NoSpacing"/>
        <w:numPr>
          <w:ilvl w:val="0"/>
          <w:numId w:val="21"/>
        </w:numPr>
      </w:pPr>
      <w:r>
        <w:t xml:space="preserve">Path traversal protection: Validates SQL script paths in </w:t>
      </w:r>
      <w:proofErr w:type="spellStart"/>
      <w:r>
        <w:t>execute_</w:t>
      </w:r>
      <w:proofErr w:type="gramStart"/>
      <w:r>
        <w:t>script</w:t>
      </w:r>
      <w:proofErr w:type="spellEnd"/>
      <w:r>
        <w:t>(</w:t>
      </w:r>
      <w:proofErr w:type="gramEnd"/>
      <w:r>
        <w:t>)</w:t>
      </w:r>
    </w:p>
    <w:p w14:paraId="53AC9B59" w14:textId="77777777" w:rsidR="00A26517" w:rsidRDefault="00A26517" w:rsidP="00C32EC4">
      <w:pPr>
        <w:pStyle w:val="NoSpacing"/>
        <w:numPr>
          <w:ilvl w:val="0"/>
          <w:numId w:val="21"/>
        </w:numPr>
      </w:pPr>
      <w:r>
        <w:t>Rate limiting: Respects SEC's 10 req/sec limit</w:t>
      </w:r>
    </w:p>
    <w:p w14:paraId="50DB99B4" w14:textId="77777777" w:rsidR="00A26517" w:rsidRDefault="00A26517" w:rsidP="00A26517">
      <w:pPr>
        <w:pStyle w:val="NoSpacing"/>
      </w:pPr>
    </w:p>
    <w:p w14:paraId="1FD07EA6" w14:textId="32A38D08" w:rsidR="00A26517" w:rsidRDefault="00A26517" w:rsidP="00A26517">
      <w:pPr>
        <w:pStyle w:val="Heading3"/>
      </w:pPr>
      <w:r>
        <w:lastRenderedPageBreak/>
        <w:t>AREAS FOR IMPROVEMENT</w:t>
      </w:r>
    </w:p>
    <w:p w14:paraId="1C976D90" w14:textId="77777777" w:rsidR="00A26517" w:rsidRDefault="00A26517" w:rsidP="00C32EC4">
      <w:pPr>
        <w:pStyle w:val="Heading4"/>
      </w:pPr>
      <w:r>
        <w:t>1. Error Handling (C+) - CRITICAL</w:t>
      </w:r>
    </w:p>
    <w:p w14:paraId="22C7E60B" w14:textId="55ECECA9" w:rsidR="00A26517" w:rsidRDefault="00A26517" w:rsidP="00C32EC4">
      <w:pPr>
        <w:pStyle w:val="Heading5"/>
      </w:pPr>
      <w:r>
        <w:t>Issues:</w:t>
      </w:r>
    </w:p>
    <w:p w14:paraId="69D0F21C" w14:textId="77777777" w:rsidR="00A26517" w:rsidRDefault="00A26517" w:rsidP="00C32EC4">
      <w:pPr>
        <w:pStyle w:val="ListParagraph"/>
        <w:numPr>
          <w:ilvl w:val="0"/>
          <w:numId w:val="3"/>
        </w:numPr>
      </w:pPr>
      <w:r>
        <w:t>20+ bare except Exception clauses: Too broad, masks specific errors</w:t>
      </w:r>
    </w:p>
    <w:p w14:paraId="2FB579C9" w14:textId="77777777" w:rsidR="001B7DFA" w:rsidRDefault="00A26517" w:rsidP="001B7DFA">
      <w:pPr>
        <w:spacing w:after="0" w:line="240" w:lineRule="auto"/>
        <w:ind w:left="360"/>
        <w:rPr>
          <w:rFonts w:ascii="PT Mono" w:hAnsi="PT Mono"/>
        </w:rPr>
      </w:pPr>
      <w:r w:rsidRPr="001B7DFA">
        <w:rPr>
          <w:rFonts w:ascii="PT Mono" w:hAnsi="PT Mono"/>
        </w:rPr>
        <w:t># Bad pattern found in multiple files:</w:t>
      </w:r>
    </w:p>
    <w:p w14:paraId="12175AD6" w14:textId="77777777" w:rsidR="001B7DFA" w:rsidRDefault="00A26517" w:rsidP="001B7DFA">
      <w:pPr>
        <w:spacing w:after="0" w:line="240" w:lineRule="auto"/>
        <w:ind w:left="360"/>
        <w:rPr>
          <w:rFonts w:ascii="PT Mono" w:hAnsi="PT Mono"/>
        </w:rPr>
      </w:pPr>
      <w:r w:rsidRPr="001B7DFA">
        <w:rPr>
          <w:rFonts w:ascii="PT Mono" w:hAnsi="PT Mono"/>
        </w:rPr>
        <w:t>except Exception as e:</w:t>
      </w:r>
    </w:p>
    <w:p w14:paraId="61145C5A" w14:textId="600DF25A" w:rsidR="00A26517" w:rsidRPr="001B7DFA" w:rsidRDefault="00A26517" w:rsidP="001B7DFA">
      <w:pPr>
        <w:spacing w:after="0" w:line="240" w:lineRule="auto"/>
        <w:ind w:left="360"/>
        <w:rPr>
          <w:rFonts w:ascii="PT Mono" w:hAnsi="PT Mono"/>
          <w:lang w:val="es-ES"/>
        </w:rPr>
      </w:pPr>
      <w:r w:rsidRPr="001B7DFA">
        <w:rPr>
          <w:rFonts w:ascii="PT Mono" w:hAnsi="PT Mono"/>
          <w:lang w:val="es-ES"/>
        </w:rPr>
        <w:t>    </w:t>
      </w:r>
      <w:proofErr w:type="spellStart"/>
      <w:proofErr w:type="gramStart"/>
      <w:r w:rsidRPr="001B7DFA">
        <w:rPr>
          <w:rFonts w:ascii="PT Mono" w:hAnsi="PT Mono"/>
          <w:lang w:val="es-ES"/>
        </w:rPr>
        <w:t>logger.error</w:t>
      </w:r>
      <w:proofErr w:type="spellEnd"/>
      <w:proofErr w:type="gramEnd"/>
      <w:r w:rsidRPr="001B7DFA">
        <w:rPr>
          <w:rFonts w:ascii="PT Mono" w:hAnsi="PT Mono"/>
          <w:lang w:val="es-ES"/>
        </w:rPr>
        <w:t>(</w:t>
      </w:r>
      <w:proofErr w:type="spellStart"/>
      <w:r w:rsidRPr="001B7DFA">
        <w:rPr>
          <w:rFonts w:ascii="PT Mono" w:hAnsi="PT Mono"/>
          <w:lang w:val="es-ES"/>
        </w:rPr>
        <w:t>f"Error</w:t>
      </w:r>
      <w:proofErr w:type="spellEnd"/>
      <w:r w:rsidRPr="001B7DFA">
        <w:rPr>
          <w:rFonts w:ascii="PT Mono" w:hAnsi="PT Mono"/>
          <w:lang w:val="es-ES"/>
        </w:rPr>
        <w:t>: {e}")</w:t>
      </w:r>
    </w:p>
    <w:p w14:paraId="6527C5C1" w14:textId="77777777" w:rsidR="00A26517" w:rsidRDefault="00A26517" w:rsidP="00C32EC4">
      <w:pPr>
        <w:pStyle w:val="ListParagraph"/>
        <w:numPr>
          <w:ilvl w:val="0"/>
          <w:numId w:val="3"/>
        </w:numPr>
      </w:pPr>
      <w:r>
        <w:t xml:space="preserve">Missing specific exception types: Should catch </w:t>
      </w:r>
      <w:proofErr w:type="spellStart"/>
      <w:r>
        <w:t>APIError</w:t>
      </w:r>
      <w:proofErr w:type="spellEnd"/>
      <w:r>
        <w:t xml:space="preserve">, </w:t>
      </w:r>
      <w:proofErr w:type="spellStart"/>
      <w:r>
        <w:t>RateLimitError</w:t>
      </w:r>
      <w:proofErr w:type="spellEnd"/>
      <w:r>
        <w:t xml:space="preserve">, </w:t>
      </w:r>
      <w:proofErr w:type="spellStart"/>
      <w:r>
        <w:t>ValueError</w:t>
      </w:r>
      <w:proofErr w:type="spellEnd"/>
      <w:r>
        <w:t>, etc. specifically</w:t>
      </w:r>
    </w:p>
    <w:p w14:paraId="41DA6DE1" w14:textId="77777777" w:rsidR="00A26517" w:rsidRDefault="00A26517" w:rsidP="00C32EC4">
      <w:pPr>
        <w:pStyle w:val="ListParagraph"/>
        <w:numPr>
          <w:ilvl w:val="0"/>
          <w:numId w:val="3"/>
        </w:numPr>
      </w:pPr>
      <w:r>
        <w:t>Insufficient error context: Some error handlers don't preserve stack traces</w:t>
      </w:r>
    </w:p>
    <w:p w14:paraId="73B638BC" w14:textId="77777777" w:rsidR="00A26517" w:rsidRDefault="00A26517" w:rsidP="00C32EC4">
      <w:pPr>
        <w:pStyle w:val="Heading5"/>
      </w:pPr>
      <w:r>
        <w:t>Recommendations:</w:t>
      </w:r>
    </w:p>
    <w:p w14:paraId="1AFBBE1B" w14:textId="77777777" w:rsidR="00C32EC4" w:rsidRPr="00C32EC4" w:rsidRDefault="00A26517" w:rsidP="001B7DFA">
      <w:pPr>
        <w:spacing w:after="0" w:line="240" w:lineRule="auto"/>
        <w:ind w:left="720"/>
        <w:rPr>
          <w:rFonts w:ascii="PT Mono" w:hAnsi="PT Mono"/>
        </w:rPr>
      </w:pPr>
      <w:r w:rsidRPr="00C32EC4">
        <w:rPr>
          <w:rFonts w:ascii="PT Mono" w:hAnsi="PT Mono"/>
        </w:rPr>
        <w:t># Better approach:</w:t>
      </w:r>
    </w:p>
    <w:p w14:paraId="4C96A0A0" w14:textId="77777777" w:rsidR="001B7DFA" w:rsidRDefault="00A26517" w:rsidP="001B7DFA">
      <w:pPr>
        <w:spacing w:after="0" w:line="240" w:lineRule="auto"/>
        <w:ind w:left="720"/>
        <w:rPr>
          <w:rFonts w:ascii="PT Mono" w:hAnsi="PT Mono"/>
        </w:rPr>
      </w:pPr>
      <w:r w:rsidRPr="00C32EC4">
        <w:rPr>
          <w:rFonts w:ascii="PT Mono" w:hAnsi="PT Mono"/>
        </w:rPr>
        <w:t>try:</w:t>
      </w:r>
    </w:p>
    <w:p w14:paraId="28AC3559" w14:textId="77777777" w:rsidR="001B7DFA" w:rsidRDefault="00A26517" w:rsidP="001B7DFA">
      <w:pPr>
        <w:spacing w:after="0" w:line="240" w:lineRule="auto"/>
        <w:ind w:left="720"/>
        <w:rPr>
          <w:rFonts w:ascii="PT Mono" w:hAnsi="PT Mono"/>
        </w:rPr>
      </w:pPr>
      <w:r w:rsidRPr="00C32EC4">
        <w:rPr>
          <w:rFonts w:ascii="PT Mono" w:hAnsi="PT Mono"/>
        </w:rPr>
        <w:t>    result = process_filing(filing_id)</w:t>
      </w:r>
    </w:p>
    <w:p w14:paraId="27EEA5A9" w14:textId="77777777" w:rsidR="001B7DFA" w:rsidRDefault="00A26517" w:rsidP="001B7DFA">
      <w:pPr>
        <w:spacing w:after="0" w:line="240" w:lineRule="auto"/>
        <w:ind w:left="720"/>
        <w:rPr>
          <w:rFonts w:ascii="PT Mono" w:hAnsi="PT Mono"/>
        </w:rPr>
      </w:pPr>
      <w:r w:rsidRPr="00C32EC4">
        <w:rPr>
          <w:rFonts w:ascii="PT Mono" w:hAnsi="PT Mono"/>
        </w:rPr>
        <w:t>except </w:t>
      </w:r>
      <w:proofErr w:type="spellStart"/>
      <w:r w:rsidRPr="00C32EC4">
        <w:rPr>
          <w:rFonts w:ascii="PT Mono" w:hAnsi="PT Mono"/>
        </w:rPr>
        <w:t>RateLimitError</w:t>
      </w:r>
      <w:proofErr w:type="spellEnd"/>
      <w:r w:rsidRPr="00C32EC4">
        <w:rPr>
          <w:rFonts w:ascii="PT Mono" w:hAnsi="PT Mono"/>
        </w:rPr>
        <w:t> as e:</w:t>
      </w:r>
    </w:p>
    <w:p w14:paraId="433DEA3C" w14:textId="77777777" w:rsidR="001B7DFA" w:rsidRDefault="00A26517" w:rsidP="001B7DFA">
      <w:pPr>
        <w:spacing w:after="0" w:line="240" w:lineRule="auto"/>
        <w:ind w:left="720"/>
        <w:rPr>
          <w:rFonts w:ascii="PT Mono" w:hAnsi="PT Mono"/>
        </w:rPr>
      </w:pPr>
      <w:r w:rsidRPr="00C32EC4">
        <w:rPr>
          <w:rFonts w:ascii="PT Mono" w:hAnsi="PT Mono"/>
        </w:rPr>
        <w:t>    </w:t>
      </w:r>
      <w:proofErr w:type="gramStart"/>
      <w:r w:rsidRPr="00C32EC4">
        <w:rPr>
          <w:rFonts w:ascii="PT Mono" w:hAnsi="PT Mono"/>
        </w:rPr>
        <w:t>logger.warning</w:t>
      </w:r>
      <w:proofErr w:type="gramEnd"/>
      <w:r w:rsidRPr="00C32EC4">
        <w:rPr>
          <w:rFonts w:ascii="PT Mono" w:hAnsi="PT Mono"/>
        </w:rPr>
        <w:t>(f"Rate limited, retrying: {e}")</w:t>
      </w:r>
    </w:p>
    <w:p w14:paraId="7B27EEF7" w14:textId="77777777" w:rsidR="001B7DFA" w:rsidRDefault="00A26517" w:rsidP="001B7DFA">
      <w:pPr>
        <w:spacing w:after="0" w:line="240" w:lineRule="auto"/>
        <w:ind w:left="720"/>
        <w:rPr>
          <w:rFonts w:ascii="PT Mono" w:hAnsi="PT Mono"/>
        </w:rPr>
      </w:pPr>
      <w:r w:rsidRPr="00C32EC4">
        <w:rPr>
          <w:rFonts w:ascii="PT Mono" w:hAnsi="PT Mono"/>
        </w:rPr>
        <w:t>    </w:t>
      </w:r>
      <w:proofErr w:type="gramStart"/>
      <w:r w:rsidRPr="00C32EC4">
        <w:rPr>
          <w:rFonts w:ascii="PT Mono" w:hAnsi="PT Mono"/>
        </w:rPr>
        <w:t>time.sleep</w:t>
      </w:r>
      <w:proofErr w:type="gramEnd"/>
      <w:r w:rsidRPr="00C32EC4">
        <w:rPr>
          <w:rFonts w:ascii="PT Mono" w:hAnsi="PT Mono"/>
        </w:rPr>
        <w:t>(</w:t>
      </w:r>
      <w:proofErr w:type="gramStart"/>
      <w:r w:rsidRPr="00C32EC4">
        <w:rPr>
          <w:rFonts w:ascii="PT Mono" w:hAnsi="PT Mono"/>
        </w:rPr>
        <w:t>backoff)   </w:t>
      </w:r>
      <w:proofErr w:type="gramEnd"/>
      <w:r w:rsidRPr="00C32EC4">
        <w:rPr>
          <w:rFonts w:ascii="PT Mono" w:hAnsi="PT Mono"/>
        </w:rPr>
        <w:t> </w:t>
      </w:r>
      <w:proofErr w:type="gramStart"/>
      <w:r w:rsidRPr="00C32EC4">
        <w:rPr>
          <w:rFonts w:ascii="PT Mono" w:hAnsi="PT Mono"/>
        </w:rPr>
        <w:t>retry(</w:t>
      </w:r>
      <w:proofErr w:type="gramEnd"/>
      <w:r w:rsidRPr="00C32EC4">
        <w:rPr>
          <w:rFonts w:ascii="PT Mono" w:hAnsi="PT Mono"/>
        </w:rPr>
        <w:t>)</w:t>
      </w:r>
    </w:p>
    <w:p w14:paraId="26BE2481" w14:textId="77777777" w:rsidR="001B7DFA" w:rsidRDefault="00A26517" w:rsidP="001B7DFA">
      <w:pPr>
        <w:spacing w:after="0" w:line="240" w:lineRule="auto"/>
        <w:ind w:left="720"/>
        <w:rPr>
          <w:rFonts w:ascii="PT Mono" w:hAnsi="PT Mono"/>
        </w:rPr>
      </w:pPr>
      <w:r w:rsidRPr="00C32EC4">
        <w:rPr>
          <w:rFonts w:ascii="PT Mono" w:hAnsi="PT Mono"/>
        </w:rPr>
        <w:t>except </w:t>
      </w:r>
      <w:proofErr w:type="spellStart"/>
      <w:r w:rsidRPr="00C32EC4">
        <w:rPr>
          <w:rFonts w:ascii="PT Mono" w:hAnsi="PT Mono"/>
        </w:rPr>
        <w:t>APIError</w:t>
      </w:r>
      <w:proofErr w:type="spellEnd"/>
      <w:r w:rsidRPr="00C32EC4">
        <w:rPr>
          <w:rFonts w:ascii="PT Mono" w:hAnsi="PT Mono"/>
        </w:rPr>
        <w:t> as e:</w:t>
      </w:r>
    </w:p>
    <w:p w14:paraId="64096AE1" w14:textId="77777777" w:rsidR="001B7DFA" w:rsidRDefault="00A26517" w:rsidP="001B7DFA">
      <w:pPr>
        <w:spacing w:after="0" w:line="240" w:lineRule="auto"/>
        <w:ind w:left="720"/>
        <w:rPr>
          <w:rFonts w:ascii="PT Mono" w:hAnsi="PT Mono"/>
        </w:rPr>
      </w:pPr>
      <w:r w:rsidRPr="00C32EC4">
        <w:rPr>
          <w:rFonts w:ascii="PT Mono" w:hAnsi="PT Mono"/>
        </w:rPr>
        <w:t>    </w:t>
      </w:r>
      <w:proofErr w:type="gramStart"/>
      <w:r w:rsidRPr="00C32EC4">
        <w:rPr>
          <w:rFonts w:ascii="PT Mono" w:hAnsi="PT Mono"/>
        </w:rPr>
        <w:t>logger.error</w:t>
      </w:r>
      <w:proofErr w:type="gramEnd"/>
      <w:r w:rsidRPr="00C32EC4">
        <w:rPr>
          <w:rFonts w:ascii="PT Mono" w:hAnsi="PT Mono"/>
        </w:rPr>
        <w:t>(f"API error processing {filing_id}: {e}", exc_info=True)</w:t>
      </w:r>
    </w:p>
    <w:p w14:paraId="7DF40FFD" w14:textId="77777777" w:rsidR="001B7DFA" w:rsidRDefault="00A26517" w:rsidP="001B7DFA">
      <w:pPr>
        <w:spacing w:after="0" w:line="240" w:lineRule="auto"/>
        <w:ind w:left="720"/>
        <w:rPr>
          <w:rFonts w:ascii="PT Mono" w:hAnsi="PT Mono"/>
        </w:rPr>
      </w:pPr>
      <w:r w:rsidRPr="00C32EC4">
        <w:rPr>
          <w:rFonts w:ascii="PT Mono" w:hAnsi="PT Mono"/>
        </w:rPr>
        <w:t>    raise</w:t>
      </w:r>
    </w:p>
    <w:p w14:paraId="4EA322DB" w14:textId="77777777" w:rsidR="001B7DFA" w:rsidRDefault="00A26517" w:rsidP="001B7DFA">
      <w:pPr>
        <w:spacing w:after="0" w:line="240" w:lineRule="auto"/>
        <w:ind w:left="720"/>
        <w:rPr>
          <w:rFonts w:ascii="PT Mono" w:hAnsi="PT Mono"/>
        </w:rPr>
      </w:pPr>
      <w:r w:rsidRPr="00C32EC4">
        <w:rPr>
          <w:rFonts w:ascii="PT Mono" w:hAnsi="PT Mono"/>
        </w:rPr>
        <w:t>except </w:t>
      </w:r>
      <w:proofErr w:type="spellStart"/>
      <w:r w:rsidRPr="00C32EC4">
        <w:rPr>
          <w:rFonts w:ascii="PT Mono" w:hAnsi="PT Mono"/>
        </w:rPr>
        <w:t>ValueError</w:t>
      </w:r>
      <w:proofErr w:type="spellEnd"/>
      <w:r w:rsidRPr="00C32EC4">
        <w:rPr>
          <w:rFonts w:ascii="PT Mono" w:hAnsi="PT Mono"/>
        </w:rPr>
        <w:t> as e:</w:t>
      </w:r>
    </w:p>
    <w:p w14:paraId="4E30CCA2" w14:textId="77777777" w:rsidR="001B7DFA" w:rsidRDefault="00A26517" w:rsidP="001B7DFA">
      <w:pPr>
        <w:spacing w:after="0" w:line="240" w:lineRule="auto"/>
        <w:ind w:left="720"/>
        <w:rPr>
          <w:rFonts w:ascii="PT Mono" w:hAnsi="PT Mono"/>
        </w:rPr>
      </w:pPr>
      <w:r w:rsidRPr="00C32EC4">
        <w:rPr>
          <w:rFonts w:ascii="PT Mono" w:hAnsi="PT Mono"/>
        </w:rPr>
        <w:t>    </w:t>
      </w:r>
      <w:proofErr w:type="gramStart"/>
      <w:r w:rsidRPr="00C32EC4">
        <w:rPr>
          <w:rFonts w:ascii="PT Mono" w:hAnsi="PT Mono"/>
        </w:rPr>
        <w:t>logger.error</w:t>
      </w:r>
      <w:proofErr w:type="gramEnd"/>
      <w:r w:rsidRPr="00C32EC4">
        <w:rPr>
          <w:rFonts w:ascii="PT Mono" w:hAnsi="PT Mono"/>
        </w:rPr>
        <w:t>(f"Invalid data in filing {filing_id}: {e}")</w:t>
      </w:r>
    </w:p>
    <w:p w14:paraId="6155C6AF" w14:textId="637D04DF" w:rsidR="00A26517" w:rsidRPr="00C32EC4" w:rsidRDefault="00A26517" w:rsidP="001B7DFA">
      <w:pPr>
        <w:spacing w:after="0" w:line="240" w:lineRule="auto"/>
        <w:ind w:left="720"/>
        <w:rPr>
          <w:rFonts w:ascii="PT Mono" w:hAnsi="PT Mono"/>
        </w:rPr>
      </w:pPr>
      <w:r w:rsidRPr="00C32EC4">
        <w:rPr>
          <w:rFonts w:ascii="PT Mono" w:hAnsi="PT Mono"/>
        </w:rPr>
        <w:t>    return None</w:t>
      </w:r>
    </w:p>
    <w:p w14:paraId="4459B284" w14:textId="77777777" w:rsidR="00C32EC4" w:rsidRDefault="00C32EC4" w:rsidP="00C32EC4"/>
    <w:p w14:paraId="32B40828" w14:textId="77777777" w:rsidR="00A26517" w:rsidRPr="00C32EC4" w:rsidRDefault="00A26517" w:rsidP="00C32EC4">
      <w:pPr>
        <w:pStyle w:val="Heading4"/>
      </w:pPr>
      <w:r>
        <w:t>2. Test Coverage Gaps (C) - HIGH PRIORITY</w:t>
      </w:r>
    </w:p>
    <w:p w14:paraId="3FA9C58A" w14:textId="77777777" w:rsidR="00A26517" w:rsidRDefault="00A26517" w:rsidP="00C32EC4">
      <w:pPr>
        <w:pStyle w:val="Heading5"/>
      </w:pPr>
      <w:r>
        <w:t>Issues:</w:t>
      </w:r>
    </w:p>
    <w:p w14:paraId="3FFE44EB" w14:textId="77777777" w:rsidR="00A26517" w:rsidRDefault="00A26517" w:rsidP="00C32EC4">
      <w:pPr>
        <w:pStyle w:val="ListParagraph"/>
        <w:numPr>
          <w:ilvl w:val="0"/>
          <w:numId w:val="5"/>
        </w:numPr>
      </w:pPr>
      <w:r>
        <w:t>LLM module: 0% coverage: No automated tests for OpenAI integration</w:t>
      </w:r>
    </w:p>
    <w:p w14:paraId="18A6D373" w14:textId="77777777" w:rsidR="00A26517" w:rsidRDefault="00A26517" w:rsidP="00C32EC4">
      <w:pPr>
        <w:pStyle w:val="ListParagraph"/>
        <w:numPr>
          <w:ilvl w:val="0"/>
          <w:numId w:val="5"/>
        </w:numPr>
      </w:pPr>
      <w:r>
        <w:t>Below 75% target overall: Current 68% vs. target 75%</w:t>
      </w:r>
    </w:p>
    <w:p w14:paraId="530AA1B7" w14:textId="77777777" w:rsidR="00A26517" w:rsidRDefault="00A26517" w:rsidP="00C32EC4">
      <w:pPr>
        <w:pStyle w:val="ListParagraph"/>
        <w:numPr>
          <w:ilvl w:val="0"/>
          <w:numId w:val="5"/>
        </w:numPr>
      </w:pPr>
      <w:r>
        <w:t>Missing edge case tests: Limited testing of malformed SEC data</w:t>
      </w:r>
    </w:p>
    <w:p w14:paraId="59EAD97F" w14:textId="77777777" w:rsidR="00A26517" w:rsidRDefault="00A26517" w:rsidP="00C32EC4">
      <w:pPr>
        <w:pStyle w:val="Heading5"/>
      </w:pPr>
      <w:r>
        <w:t>Recommendations:</w:t>
      </w:r>
    </w:p>
    <w:p w14:paraId="16F3E1E5" w14:textId="77777777" w:rsidR="00A26517" w:rsidRDefault="00A26517" w:rsidP="00C32EC4">
      <w:pPr>
        <w:pStyle w:val="ListParagraph"/>
        <w:numPr>
          <w:ilvl w:val="0"/>
          <w:numId w:val="6"/>
        </w:numPr>
      </w:pPr>
      <w:r>
        <w:t>Mock OpenAI API responses for LLM module tests</w:t>
      </w:r>
    </w:p>
    <w:p w14:paraId="252DD839" w14:textId="77777777" w:rsidR="00A26517" w:rsidRDefault="00A26517" w:rsidP="00C32EC4">
      <w:pPr>
        <w:pStyle w:val="ListParagraph"/>
        <w:numPr>
          <w:ilvl w:val="0"/>
          <w:numId w:val="6"/>
        </w:numPr>
      </w:pPr>
      <w:r>
        <w:t>Add tests for database transaction rollbacks</w:t>
      </w:r>
    </w:p>
    <w:p w14:paraId="6ACCC7DD" w14:textId="77777777" w:rsidR="00A26517" w:rsidRDefault="00A26517" w:rsidP="00C32EC4">
      <w:pPr>
        <w:pStyle w:val="ListParagraph"/>
        <w:numPr>
          <w:ilvl w:val="0"/>
          <w:numId w:val="6"/>
        </w:numPr>
      </w:pPr>
      <w:r>
        <w:t>Test SEC rate limiting behavior</w:t>
      </w:r>
    </w:p>
    <w:p w14:paraId="4D1C5C3A" w14:textId="77777777" w:rsidR="00A26517" w:rsidRDefault="00A26517" w:rsidP="00C32EC4">
      <w:pPr>
        <w:pStyle w:val="ListParagraph"/>
        <w:numPr>
          <w:ilvl w:val="0"/>
          <w:numId w:val="6"/>
        </w:numPr>
      </w:pPr>
      <w:r>
        <w:t>Add property-based tests (Hypothesis) for classifiers</w:t>
      </w:r>
    </w:p>
    <w:p w14:paraId="7F4C7635" w14:textId="77777777" w:rsidR="00C32EC4" w:rsidRDefault="00C32EC4" w:rsidP="00C32EC4"/>
    <w:p w14:paraId="540AE8F9" w14:textId="77777777" w:rsidR="00A26517" w:rsidRDefault="00A26517" w:rsidP="00C32EC4">
      <w:pPr>
        <w:pStyle w:val="Heading4"/>
      </w:pPr>
      <w:r>
        <w:t>3. Dependency Management (C+)</w:t>
      </w:r>
    </w:p>
    <w:p w14:paraId="4198725F" w14:textId="77777777" w:rsidR="00A26517" w:rsidRDefault="00A26517" w:rsidP="00C32EC4">
      <w:pPr>
        <w:pStyle w:val="Heading5"/>
      </w:pPr>
      <w:r>
        <w:t>Issues:</w:t>
      </w:r>
    </w:p>
    <w:p w14:paraId="7F632749" w14:textId="719EF662" w:rsidR="00A26517" w:rsidRDefault="00A26517" w:rsidP="00C32EC4">
      <w:pPr>
        <w:pStyle w:val="ListParagraph"/>
        <w:numPr>
          <w:ilvl w:val="0"/>
          <w:numId w:val="8"/>
        </w:numPr>
      </w:pPr>
      <w:r>
        <w:t>No version pinning: requirements.txt uses &gt;= not ==</w:t>
      </w:r>
    </w:p>
    <w:p w14:paraId="19E70A1E" w14:textId="77777777" w:rsidR="00A26517" w:rsidRPr="001B7DFA" w:rsidRDefault="00A26517" w:rsidP="001B7DFA">
      <w:pPr>
        <w:ind w:left="720"/>
        <w:rPr>
          <w:rFonts w:ascii="PT Mono" w:hAnsi="PT Mono"/>
        </w:rPr>
      </w:pPr>
      <w:proofErr w:type="spellStart"/>
      <w:r w:rsidRPr="001B7DFA">
        <w:rPr>
          <w:rFonts w:ascii="PT Mono" w:hAnsi="PT Mono"/>
        </w:rPr>
        <w:t>psycopg</w:t>
      </w:r>
      <w:proofErr w:type="spellEnd"/>
      <w:r w:rsidRPr="001B7DFA">
        <w:rPr>
          <w:rFonts w:ascii="PT Mono" w:hAnsi="PT Mono"/>
        </w:rPr>
        <w:t>[binary]&gt;=3.1.</w:t>
      </w:r>
      <w:proofErr w:type="gramStart"/>
      <w:r w:rsidRPr="001B7DFA">
        <w:rPr>
          <w:rFonts w:ascii="PT Mono" w:hAnsi="PT Mono"/>
        </w:rPr>
        <w:t>0  #</w:t>
      </w:r>
      <w:proofErr w:type="gramEnd"/>
      <w:r w:rsidRPr="001B7DFA">
        <w:rPr>
          <w:rFonts w:ascii="PT Mono" w:hAnsi="PT Mono"/>
        </w:rPr>
        <w:t> Could break with 4.0.0</w:t>
      </w:r>
    </w:p>
    <w:p w14:paraId="4F7BD845" w14:textId="77777777" w:rsidR="00A26517" w:rsidRDefault="00A26517" w:rsidP="00C32EC4">
      <w:pPr>
        <w:pStyle w:val="ListParagraph"/>
        <w:numPr>
          <w:ilvl w:val="0"/>
          <w:numId w:val="7"/>
        </w:numPr>
      </w:pPr>
      <w:r>
        <w:t>No requirements-lock.txt: Makes reproducible builds difficult</w:t>
      </w:r>
    </w:p>
    <w:p w14:paraId="5D24B1D2" w14:textId="77777777" w:rsidR="00A26517" w:rsidRDefault="00A26517" w:rsidP="00C32EC4">
      <w:pPr>
        <w:pStyle w:val="ListParagraph"/>
        <w:numPr>
          <w:ilvl w:val="0"/>
          <w:numId w:val="7"/>
        </w:numPr>
      </w:pPr>
      <w:r>
        <w:t xml:space="preserve">No dependency security scanning: No integration with safety or </w:t>
      </w:r>
      <w:proofErr w:type="spellStart"/>
      <w:r>
        <w:t>Dependabot</w:t>
      </w:r>
      <w:proofErr w:type="spellEnd"/>
    </w:p>
    <w:p w14:paraId="63C6AE90" w14:textId="77777777" w:rsidR="00A26517" w:rsidRDefault="00A26517" w:rsidP="00C32EC4">
      <w:pPr>
        <w:pStyle w:val="Heading5"/>
      </w:pPr>
      <w:r>
        <w:t>Recommendations:</w:t>
      </w:r>
    </w:p>
    <w:p w14:paraId="5D672C34" w14:textId="77777777" w:rsidR="001B7DFA" w:rsidRDefault="00A26517" w:rsidP="001B7DFA">
      <w:pPr>
        <w:spacing w:after="0" w:line="240" w:lineRule="auto"/>
        <w:ind w:left="720"/>
        <w:rPr>
          <w:rFonts w:ascii="PT Mono" w:hAnsi="PT Mono"/>
        </w:rPr>
      </w:pPr>
      <w:r w:rsidRPr="00C32EC4">
        <w:rPr>
          <w:rFonts w:ascii="PT Mono" w:hAnsi="PT Mono"/>
        </w:rPr>
        <w:t># Add to development workflow:</w:t>
      </w:r>
    </w:p>
    <w:p w14:paraId="580DB123" w14:textId="77777777" w:rsidR="001B7DFA" w:rsidRDefault="00A26517" w:rsidP="001B7DFA">
      <w:pPr>
        <w:spacing w:after="0" w:line="240" w:lineRule="auto"/>
        <w:ind w:left="720"/>
        <w:rPr>
          <w:rFonts w:ascii="PT Mono" w:hAnsi="PT Mono"/>
        </w:rPr>
      </w:pPr>
      <w:r w:rsidRPr="00C32EC4">
        <w:rPr>
          <w:rFonts w:ascii="PT Mono" w:hAnsi="PT Mono"/>
        </w:rPr>
        <w:t>pip freeze &gt; requirements-lock.txt</w:t>
      </w:r>
    </w:p>
    <w:p w14:paraId="713E2163" w14:textId="77777777" w:rsidR="001B7DFA" w:rsidRDefault="00A26517" w:rsidP="001B7DFA">
      <w:pPr>
        <w:spacing w:after="0" w:line="240" w:lineRule="auto"/>
        <w:ind w:left="720"/>
        <w:rPr>
          <w:rFonts w:ascii="PT Mono" w:hAnsi="PT Mono"/>
        </w:rPr>
      </w:pPr>
      <w:r w:rsidRPr="00C32EC4">
        <w:rPr>
          <w:rFonts w:ascii="PT Mono" w:hAnsi="PT Mono"/>
        </w:rPr>
        <w:t>pip-audit requirements.txt</w:t>
      </w:r>
    </w:p>
    <w:p w14:paraId="50FBA904" w14:textId="20517D3C" w:rsidR="00A26517" w:rsidRPr="00C32EC4" w:rsidRDefault="00A26517" w:rsidP="001B7DFA">
      <w:pPr>
        <w:spacing w:after="0" w:line="240" w:lineRule="auto"/>
        <w:ind w:left="720"/>
        <w:rPr>
          <w:rFonts w:ascii="PT Mono" w:hAnsi="PT Mono"/>
        </w:rPr>
      </w:pPr>
      <w:r w:rsidRPr="00C32EC4">
        <w:rPr>
          <w:rFonts w:ascii="PT Mono" w:hAnsi="PT Mono"/>
        </w:rPr>
        <w:t>safety check</w:t>
      </w:r>
    </w:p>
    <w:p w14:paraId="4972ED17" w14:textId="77777777" w:rsidR="00C32EC4" w:rsidRDefault="00C32EC4" w:rsidP="00A26517"/>
    <w:p w14:paraId="618FCDA7" w14:textId="68561510" w:rsidR="00A26517" w:rsidRDefault="00A26517" w:rsidP="00C32EC4">
      <w:pPr>
        <w:pStyle w:val="Heading4"/>
      </w:pPr>
      <w:r>
        <w:lastRenderedPageBreak/>
        <w:t>4. Input Validation (B-)</w:t>
      </w:r>
    </w:p>
    <w:p w14:paraId="64D15948" w14:textId="77777777" w:rsidR="00A26517" w:rsidRDefault="00A26517" w:rsidP="00C32EC4">
      <w:pPr>
        <w:pStyle w:val="Heading5"/>
      </w:pPr>
      <w:r>
        <w:t>Issues:</w:t>
      </w:r>
    </w:p>
    <w:p w14:paraId="14739046" w14:textId="77777777" w:rsidR="00A26517" w:rsidRDefault="00A26517" w:rsidP="00C32EC4">
      <w:pPr>
        <w:pStyle w:val="ListParagraph"/>
        <w:numPr>
          <w:ilvl w:val="0"/>
          <w:numId w:val="9"/>
        </w:numPr>
      </w:pPr>
      <w:r>
        <w:t>Limited validation on user inputs: Date strings, CIKs not validated before DB insertion</w:t>
      </w:r>
    </w:p>
    <w:p w14:paraId="30729A88" w14:textId="77777777" w:rsidR="00A26517" w:rsidRDefault="00A26517" w:rsidP="00C32EC4">
      <w:pPr>
        <w:pStyle w:val="ListParagraph"/>
        <w:numPr>
          <w:ilvl w:val="0"/>
          <w:numId w:val="9"/>
        </w:numPr>
      </w:pPr>
      <w:r>
        <w:t xml:space="preserve">HTML parsing errors: </w:t>
      </w:r>
      <w:proofErr w:type="spellStart"/>
      <w:r>
        <w:t>BeautifulSoup</w:t>
      </w:r>
      <w:proofErr w:type="spellEnd"/>
      <w:r>
        <w:t xml:space="preserve"> failures could crash extraction pipeline</w:t>
      </w:r>
    </w:p>
    <w:p w14:paraId="379F29B9" w14:textId="77777777" w:rsidR="00A26517" w:rsidRDefault="00A26517" w:rsidP="00C32EC4">
      <w:pPr>
        <w:pStyle w:val="ListParagraph"/>
        <w:numPr>
          <w:ilvl w:val="0"/>
          <w:numId w:val="9"/>
        </w:numPr>
      </w:pPr>
      <w:r>
        <w:t>SQL injection risk (minor): While queries are parameterized, path validation could be stronger</w:t>
      </w:r>
    </w:p>
    <w:p w14:paraId="701081A2" w14:textId="77777777" w:rsidR="00A26517" w:rsidRDefault="00A26517" w:rsidP="00C32EC4">
      <w:pPr>
        <w:pStyle w:val="Heading5"/>
      </w:pPr>
      <w:r>
        <w:t>Recommendations:</w:t>
      </w:r>
    </w:p>
    <w:p w14:paraId="4FCD0187" w14:textId="77777777" w:rsidR="001B7DFA" w:rsidRDefault="00A26517" w:rsidP="001B7DFA">
      <w:pPr>
        <w:spacing w:after="0" w:line="240" w:lineRule="auto"/>
        <w:ind w:left="720"/>
        <w:rPr>
          <w:rFonts w:ascii="PT Mono" w:hAnsi="PT Mono"/>
        </w:rPr>
      </w:pPr>
      <w:r w:rsidRPr="00C32EC4">
        <w:rPr>
          <w:rFonts w:ascii="PT Mono" w:hAnsi="PT Mono"/>
        </w:rPr>
        <w:t># Add validation layer:</w:t>
      </w:r>
    </w:p>
    <w:p w14:paraId="20A6F3B9" w14:textId="77777777" w:rsidR="001B7DFA" w:rsidRDefault="00A26517" w:rsidP="001B7DFA">
      <w:pPr>
        <w:spacing w:after="0" w:line="240" w:lineRule="auto"/>
        <w:ind w:left="720"/>
        <w:rPr>
          <w:rFonts w:ascii="PT Mono" w:hAnsi="PT Mono"/>
        </w:rPr>
      </w:pPr>
      <w:r w:rsidRPr="00C32EC4">
        <w:rPr>
          <w:rFonts w:ascii="PT Mono" w:hAnsi="PT Mono"/>
        </w:rPr>
        <w:t>def </w:t>
      </w:r>
      <w:proofErr w:type="spellStart"/>
      <w:r w:rsidRPr="00C32EC4">
        <w:rPr>
          <w:rFonts w:ascii="PT Mono" w:hAnsi="PT Mono"/>
        </w:rPr>
        <w:t>validate_</w:t>
      </w:r>
      <w:proofErr w:type="gramStart"/>
      <w:r w:rsidRPr="00C32EC4">
        <w:rPr>
          <w:rFonts w:ascii="PT Mono" w:hAnsi="PT Mono"/>
        </w:rPr>
        <w:t>cik</w:t>
      </w:r>
      <w:proofErr w:type="spellEnd"/>
      <w:r w:rsidRPr="00C32EC4">
        <w:rPr>
          <w:rFonts w:ascii="PT Mono" w:hAnsi="PT Mono"/>
        </w:rPr>
        <w:t>(</w:t>
      </w:r>
      <w:proofErr w:type="spellStart"/>
      <w:proofErr w:type="gramEnd"/>
      <w:r w:rsidRPr="00C32EC4">
        <w:rPr>
          <w:rFonts w:ascii="PT Mono" w:hAnsi="PT Mono"/>
        </w:rPr>
        <w:t>cik</w:t>
      </w:r>
      <w:proofErr w:type="spellEnd"/>
      <w:r w:rsidRPr="00C32EC4">
        <w:rPr>
          <w:rFonts w:ascii="PT Mono" w:hAnsi="PT Mono"/>
        </w:rPr>
        <w:t>: str) -&gt; str:</w:t>
      </w:r>
    </w:p>
    <w:p w14:paraId="0123C0B7" w14:textId="77777777" w:rsidR="001B7DFA" w:rsidRDefault="00A26517" w:rsidP="001B7DFA">
      <w:pPr>
        <w:spacing w:after="0" w:line="240" w:lineRule="auto"/>
        <w:ind w:left="720"/>
        <w:rPr>
          <w:rFonts w:ascii="PT Mono" w:hAnsi="PT Mono"/>
        </w:rPr>
      </w:pPr>
      <w:r w:rsidRPr="00C32EC4">
        <w:rPr>
          <w:rFonts w:ascii="PT Mono" w:hAnsi="PT Mono"/>
        </w:rPr>
        <w:t>    """Validate and normalize CIK format."""</w:t>
      </w:r>
    </w:p>
    <w:p w14:paraId="750E643F" w14:textId="77777777" w:rsidR="001B7DFA" w:rsidRDefault="00A26517" w:rsidP="001B7DFA">
      <w:pPr>
        <w:spacing w:after="0" w:line="240" w:lineRule="auto"/>
        <w:ind w:left="720"/>
        <w:rPr>
          <w:rFonts w:ascii="PT Mono" w:hAnsi="PT Mono"/>
        </w:rPr>
      </w:pPr>
      <w:r w:rsidRPr="00C32EC4">
        <w:rPr>
          <w:rFonts w:ascii="PT Mono" w:hAnsi="PT Mono"/>
        </w:rPr>
        <w:t>    if not </w:t>
      </w:r>
      <w:proofErr w:type="spellStart"/>
      <w:proofErr w:type="gramStart"/>
      <w:r w:rsidRPr="00C32EC4">
        <w:rPr>
          <w:rFonts w:ascii="PT Mono" w:hAnsi="PT Mono"/>
        </w:rPr>
        <w:t>re.match</w:t>
      </w:r>
      <w:proofErr w:type="spellEnd"/>
      <w:proofErr w:type="gramEnd"/>
      <w:r w:rsidRPr="00C32EC4">
        <w:rPr>
          <w:rFonts w:ascii="PT Mono" w:hAnsi="PT Mono"/>
        </w:rPr>
        <w:t>(r'^\</w:t>
      </w:r>
      <w:proofErr w:type="gramStart"/>
      <w:r w:rsidRPr="00C32EC4">
        <w:rPr>
          <w:rFonts w:ascii="PT Mono" w:hAnsi="PT Mono"/>
        </w:rPr>
        <w:t>d{10}$</w:t>
      </w:r>
      <w:proofErr w:type="gramEnd"/>
      <w:r w:rsidRPr="00C32EC4">
        <w:rPr>
          <w:rFonts w:ascii="PT Mono" w:hAnsi="PT Mono"/>
        </w:rPr>
        <w:t>', </w:t>
      </w:r>
      <w:proofErr w:type="spellStart"/>
      <w:proofErr w:type="gramStart"/>
      <w:r w:rsidRPr="00C32EC4">
        <w:rPr>
          <w:rFonts w:ascii="PT Mono" w:hAnsi="PT Mono"/>
        </w:rPr>
        <w:t>cik.zfill</w:t>
      </w:r>
      <w:proofErr w:type="spellEnd"/>
      <w:proofErr w:type="gramEnd"/>
      <w:r w:rsidRPr="00C32EC4">
        <w:rPr>
          <w:rFonts w:ascii="PT Mono" w:hAnsi="PT Mono"/>
        </w:rPr>
        <w:t>(10)):</w:t>
      </w:r>
    </w:p>
    <w:p w14:paraId="69604912" w14:textId="77777777" w:rsidR="001B7DFA" w:rsidRDefault="00A26517" w:rsidP="001B7DFA">
      <w:pPr>
        <w:spacing w:after="0" w:line="240" w:lineRule="auto"/>
        <w:ind w:left="720"/>
        <w:rPr>
          <w:rFonts w:ascii="PT Mono" w:hAnsi="PT Mono"/>
        </w:rPr>
      </w:pPr>
      <w:r w:rsidRPr="00C32EC4">
        <w:rPr>
          <w:rFonts w:ascii="PT Mono" w:hAnsi="PT Mono"/>
        </w:rPr>
        <w:t>        raise </w:t>
      </w:r>
      <w:proofErr w:type="gramStart"/>
      <w:r w:rsidRPr="00C32EC4">
        <w:rPr>
          <w:rFonts w:ascii="PT Mono" w:hAnsi="PT Mono"/>
        </w:rPr>
        <w:t>ValueError(</w:t>
      </w:r>
      <w:proofErr w:type="gramEnd"/>
      <w:r w:rsidRPr="00C32EC4">
        <w:rPr>
          <w:rFonts w:ascii="PT Mono" w:hAnsi="PT Mono"/>
        </w:rPr>
        <w:t>f"Invalid CIK: {cik}")</w:t>
      </w:r>
    </w:p>
    <w:p w14:paraId="0BB37DA0" w14:textId="77777777" w:rsidR="001B7DFA" w:rsidRDefault="00A26517" w:rsidP="001B7DFA">
      <w:pPr>
        <w:spacing w:after="0" w:line="240" w:lineRule="auto"/>
        <w:ind w:left="720"/>
        <w:rPr>
          <w:rFonts w:ascii="PT Mono" w:hAnsi="PT Mono"/>
        </w:rPr>
      </w:pPr>
      <w:r w:rsidRPr="00C32EC4">
        <w:rPr>
          <w:rFonts w:ascii="PT Mono" w:hAnsi="PT Mono"/>
        </w:rPr>
        <w:t>    return </w:t>
      </w:r>
      <w:proofErr w:type="gramStart"/>
      <w:r w:rsidRPr="00C32EC4">
        <w:rPr>
          <w:rFonts w:ascii="PT Mono" w:hAnsi="PT Mono"/>
        </w:rPr>
        <w:t>cik.zfill</w:t>
      </w:r>
      <w:proofErr w:type="gramEnd"/>
      <w:r w:rsidRPr="00C32EC4">
        <w:rPr>
          <w:rFonts w:ascii="PT Mono" w:hAnsi="PT Mono"/>
        </w:rPr>
        <w:t>(10)</w:t>
      </w:r>
    </w:p>
    <w:p w14:paraId="5E8ECCCC" w14:textId="77777777" w:rsidR="001B7DFA" w:rsidRDefault="00A26517" w:rsidP="001B7DFA">
      <w:pPr>
        <w:spacing w:after="0" w:line="240" w:lineRule="auto"/>
        <w:ind w:left="720"/>
        <w:rPr>
          <w:rFonts w:ascii="PT Mono" w:hAnsi="PT Mono"/>
        </w:rPr>
      </w:pPr>
      <w:r w:rsidRPr="00C32EC4">
        <w:rPr>
          <w:rFonts w:ascii="PT Mono" w:hAnsi="PT Mono"/>
        </w:rPr>
        <w:t>def </w:t>
      </w:r>
      <w:proofErr w:type="spellStart"/>
      <w:r w:rsidRPr="00C32EC4">
        <w:rPr>
          <w:rFonts w:ascii="PT Mono" w:hAnsi="PT Mono"/>
        </w:rPr>
        <w:t>validate_iso_</w:t>
      </w:r>
      <w:proofErr w:type="gramStart"/>
      <w:r w:rsidRPr="00C32EC4">
        <w:rPr>
          <w:rFonts w:ascii="PT Mono" w:hAnsi="PT Mono"/>
        </w:rPr>
        <w:t>date</w:t>
      </w:r>
      <w:proofErr w:type="spellEnd"/>
      <w:r w:rsidRPr="00C32EC4">
        <w:rPr>
          <w:rFonts w:ascii="PT Mono" w:hAnsi="PT Mono"/>
        </w:rPr>
        <w:t>(</w:t>
      </w:r>
      <w:proofErr w:type="spellStart"/>
      <w:proofErr w:type="gramEnd"/>
      <w:r w:rsidRPr="00C32EC4">
        <w:rPr>
          <w:rFonts w:ascii="PT Mono" w:hAnsi="PT Mono"/>
        </w:rPr>
        <w:t>date_str</w:t>
      </w:r>
      <w:proofErr w:type="spellEnd"/>
      <w:r w:rsidRPr="00C32EC4">
        <w:rPr>
          <w:rFonts w:ascii="PT Mono" w:hAnsi="PT Mono"/>
        </w:rPr>
        <w:t>: str) -&gt; str:</w:t>
      </w:r>
    </w:p>
    <w:p w14:paraId="4E1F9E15" w14:textId="77777777" w:rsidR="001B7DFA" w:rsidRDefault="00A26517" w:rsidP="001B7DFA">
      <w:pPr>
        <w:spacing w:after="0" w:line="240" w:lineRule="auto"/>
        <w:ind w:left="720"/>
        <w:rPr>
          <w:rFonts w:ascii="PT Mono" w:hAnsi="PT Mono"/>
        </w:rPr>
      </w:pPr>
      <w:r w:rsidRPr="00C32EC4">
        <w:rPr>
          <w:rFonts w:ascii="PT Mono" w:hAnsi="PT Mono"/>
        </w:rPr>
        <w:t>    """Validate ISO date format."""</w:t>
      </w:r>
    </w:p>
    <w:p w14:paraId="6080BB6B" w14:textId="77777777" w:rsidR="001B7DFA" w:rsidRDefault="00A26517" w:rsidP="001B7DFA">
      <w:pPr>
        <w:spacing w:after="0" w:line="240" w:lineRule="auto"/>
        <w:ind w:left="720"/>
        <w:rPr>
          <w:rFonts w:ascii="PT Mono" w:hAnsi="PT Mono"/>
        </w:rPr>
      </w:pPr>
      <w:r w:rsidRPr="00C32EC4">
        <w:rPr>
          <w:rFonts w:ascii="PT Mono" w:hAnsi="PT Mono"/>
        </w:rPr>
        <w:t>    try:</w:t>
      </w:r>
    </w:p>
    <w:p w14:paraId="15EBDB68" w14:textId="77777777" w:rsidR="001B7DFA" w:rsidRDefault="00A26517" w:rsidP="001B7DFA">
      <w:pPr>
        <w:spacing w:after="0" w:line="240" w:lineRule="auto"/>
        <w:ind w:left="720"/>
        <w:rPr>
          <w:rFonts w:ascii="PT Mono" w:hAnsi="PT Mono"/>
        </w:rPr>
      </w:pPr>
      <w:r w:rsidRPr="00C32EC4">
        <w:rPr>
          <w:rFonts w:ascii="PT Mono" w:hAnsi="PT Mono"/>
        </w:rPr>
        <w:t>        </w:t>
      </w:r>
      <w:proofErr w:type="gramStart"/>
      <w:r w:rsidRPr="00C32EC4">
        <w:rPr>
          <w:rFonts w:ascii="PT Mono" w:hAnsi="PT Mono"/>
        </w:rPr>
        <w:t>datetime.fromisoformat</w:t>
      </w:r>
      <w:proofErr w:type="gramEnd"/>
      <w:r w:rsidRPr="00C32EC4">
        <w:rPr>
          <w:rFonts w:ascii="PT Mono" w:hAnsi="PT Mono"/>
        </w:rPr>
        <w:t>(date_str)</w:t>
      </w:r>
    </w:p>
    <w:p w14:paraId="6697C50A" w14:textId="77777777" w:rsidR="001B7DFA" w:rsidRDefault="00A26517" w:rsidP="001B7DFA">
      <w:pPr>
        <w:spacing w:after="0" w:line="240" w:lineRule="auto"/>
        <w:ind w:left="720"/>
        <w:rPr>
          <w:rFonts w:ascii="PT Mono" w:hAnsi="PT Mono"/>
        </w:rPr>
      </w:pPr>
      <w:r w:rsidRPr="00C32EC4">
        <w:rPr>
          <w:rFonts w:ascii="PT Mono" w:hAnsi="PT Mono"/>
        </w:rPr>
        <w:t>        return </w:t>
      </w:r>
      <w:proofErr w:type="spellStart"/>
      <w:r w:rsidRPr="00C32EC4">
        <w:rPr>
          <w:rFonts w:ascii="PT Mono" w:hAnsi="PT Mono"/>
        </w:rPr>
        <w:t>date_str</w:t>
      </w:r>
      <w:proofErr w:type="spellEnd"/>
    </w:p>
    <w:p w14:paraId="26A1648F" w14:textId="77777777" w:rsidR="001B7DFA" w:rsidRDefault="00A26517" w:rsidP="001B7DFA">
      <w:pPr>
        <w:spacing w:after="0" w:line="240" w:lineRule="auto"/>
        <w:ind w:left="720"/>
        <w:rPr>
          <w:rFonts w:ascii="PT Mono" w:hAnsi="PT Mono"/>
        </w:rPr>
      </w:pPr>
      <w:r w:rsidRPr="00C32EC4">
        <w:rPr>
          <w:rFonts w:ascii="PT Mono" w:hAnsi="PT Mono"/>
        </w:rPr>
        <w:t>    except </w:t>
      </w:r>
      <w:proofErr w:type="spellStart"/>
      <w:r w:rsidRPr="00C32EC4">
        <w:rPr>
          <w:rFonts w:ascii="PT Mono" w:hAnsi="PT Mono"/>
        </w:rPr>
        <w:t>ValueError</w:t>
      </w:r>
      <w:proofErr w:type="spellEnd"/>
      <w:r w:rsidRPr="00C32EC4">
        <w:rPr>
          <w:rFonts w:ascii="PT Mono" w:hAnsi="PT Mono"/>
        </w:rPr>
        <w:t>:</w:t>
      </w:r>
    </w:p>
    <w:p w14:paraId="0C550DCB" w14:textId="61F9F5A5" w:rsidR="00A26517" w:rsidRDefault="00A26517" w:rsidP="001B7DFA">
      <w:pPr>
        <w:spacing w:after="0" w:line="240" w:lineRule="auto"/>
        <w:ind w:left="720"/>
        <w:rPr>
          <w:rFonts w:ascii="PT Mono" w:hAnsi="PT Mono"/>
        </w:rPr>
      </w:pPr>
      <w:r w:rsidRPr="00C32EC4">
        <w:rPr>
          <w:rFonts w:ascii="PT Mono" w:hAnsi="PT Mono"/>
        </w:rPr>
        <w:t>        raise </w:t>
      </w:r>
      <w:proofErr w:type="spellStart"/>
      <w:proofErr w:type="gramStart"/>
      <w:r w:rsidRPr="00C32EC4">
        <w:rPr>
          <w:rFonts w:ascii="PT Mono" w:hAnsi="PT Mono"/>
        </w:rPr>
        <w:t>ValueError</w:t>
      </w:r>
      <w:proofErr w:type="spellEnd"/>
      <w:r w:rsidRPr="00C32EC4">
        <w:rPr>
          <w:rFonts w:ascii="PT Mono" w:hAnsi="PT Mono"/>
        </w:rPr>
        <w:t>(</w:t>
      </w:r>
      <w:proofErr w:type="spellStart"/>
      <w:r w:rsidRPr="00C32EC4">
        <w:rPr>
          <w:rFonts w:ascii="PT Mono" w:hAnsi="PT Mono"/>
        </w:rPr>
        <w:t>f</w:t>
      </w:r>
      <w:r w:rsidR="001B7DFA">
        <w:rPr>
          <w:rFonts w:ascii="PT Mono" w:hAnsi="PT Mono"/>
        </w:rPr>
        <w:t>”</w:t>
      </w:r>
      <w:r w:rsidRPr="00C32EC4">
        <w:rPr>
          <w:rFonts w:ascii="PT Mono" w:hAnsi="PT Mono"/>
        </w:rPr>
        <w:t>Invalid</w:t>
      </w:r>
      <w:proofErr w:type="spellEnd"/>
      <w:proofErr w:type="gramEnd"/>
      <w:r w:rsidRPr="00C32EC4">
        <w:rPr>
          <w:rFonts w:ascii="PT Mono" w:hAnsi="PT Mono"/>
        </w:rPr>
        <w:t> date format: {</w:t>
      </w:r>
      <w:proofErr w:type="spellStart"/>
      <w:r w:rsidRPr="00C32EC4">
        <w:rPr>
          <w:rFonts w:ascii="PT Mono" w:hAnsi="PT Mono"/>
        </w:rPr>
        <w:t>date_str</w:t>
      </w:r>
      <w:proofErr w:type="spellEnd"/>
      <w:r w:rsidRPr="00C32EC4">
        <w:rPr>
          <w:rFonts w:ascii="PT Mono" w:hAnsi="PT Mono"/>
        </w:rPr>
        <w:t>}</w:t>
      </w:r>
      <w:r w:rsidR="001B7DFA">
        <w:rPr>
          <w:rFonts w:ascii="PT Mono" w:hAnsi="PT Mono"/>
        </w:rPr>
        <w:t>”</w:t>
      </w:r>
      <w:r w:rsidRPr="00C32EC4">
        <w:rPr>
          <w:rFonts w:ascii="PT Mono" w:hAnsi="PT Mono"/>
        </w:rPr>
        <w:t>)</w:t>
      </w:r>
    </w:p>
    <w:p w14:paraId="5B50A7E3" w14:textId="77777777" w:rsidR="00A67DC7" w:rsidRPr="00C32EC4" w:rsidRDefault="00A67DC7" w:rsidP="001B7DFA">
      <w:pPr>
        <w:spacing w:after="0" w:line="240" w:lineRule="auto"/>
        <w:ind w:left="720"/>
        <w:rPr>
          <w:rFonts w:ascii="PT Mono" w:hAnsi="PT Mono"/>
        </w:rPr>
      </w:pPr>
    </w:p>
    <w:p w14:paraId="35FED3BA" w14:textId="4D519C0C" w:rsidR="00A26517" w:rsidRDefault="00A26517" w:rsidP="001B7DFA">
      <w:pPr>
        <w:pStyle w:val="Heading4"/>
        <w:numPr>
          <w:ilvl w:val="0"/>
          <w:numId w:val="2"/>
        </w:numPr>
      </w:pPr>
      <w:r>
        <w:t>Performance Concerns (B-)</w:t>
      </w:r>
    </w:p>
    <w:p w14:paraId="0C0D5C24" w14:textId="77777777" w:rsidR="00A26517" w:rsidRDefault="00A26517" w:rsidP="00C32EC4">
      <w:pPr>
        <w:pStyle w:val="Heading5"/>
      </w:pPr>
      <w:r>
        <w:t>Issues:</w:t>
      </w:r>
    </w:p>
    <w:p w14:paraId="1A2C308D" w14:textId="77777777" w:rsidR="00A26517" w:rsidRDefault="00A26517" w:rsidP="00C32EC4">
      <w:pPr>
        <w:pStyle w:val="ListParagraph"/>
        <w:numPr>
          <w:ilvl w:val="0"/>
          <w:numId w:val="11"/>
        </w:numPr>
      </w:pPr>
      <w:r>
        <w:t xml:space="preserve">Sequential processing: </w:t>
      </w:r>
      <w:proofErr w:type="spellStart"/>
      <w:r>
        <w:t>ExtractionPipeline.process_</w:t>
      </w:r>
      <w:proofErr w:type="gramStart"/>
      <w:r>
        <w:t>batch</w:t>
      </w:r>
      <w:proofErr w:type="spellEnd"/>
      <w:r>
        <w:t>(</w:t>
      </w:r>
      <w:proofErr w:type="gramEnd"/>
      <w:r>
        <w:t>) is synchronous</w:t>
      </w:r>
    </w:p>
    <w:p w14:paraId="2C4F4A18" w14:textId="77777777" w:rsidR="00A26517" w:rsidRDefault="00A26517" w:rsidP="00C32EC4">
      <w:pPr>
        <w:pStyle w:val="ListParagraph"/>
        <w:numPr>
          <w:ilvl w:val="0"/>
          <w:numId w:val="11"/>
        </w:numPr>
      </w:pPr>
      <w:r>
        <w:t>No connection pooling: Database connection created/closed per transaction</w:t>
      </w:r>
    </w:p>
    <w:p w14:paraId="78DA4F62" w14:textId="77777777" w:rsidR="00A26517" w:rsidRDefault="00A26517" w:rsidP="00C32EC4">
      <w:pPr>
        <w:pStyle w:val="ListParagraph"/>
        <w:numPr>
          <w:ilvl w:val="0"/>
          <w:numId w:val="11"/>
        </w:numPr>
      </w:pPr>
      <w:r>
        <w:t>Large file loading: HTML files loaded entirely into memory</w:t>
      </w:r>
    </w:p>
    <w:p w14:paraId="6A246C8B" w14:textId="77777777" w:rsidR="00A26517" w:rsidRDefault="00A26517" w:rsidP="00C32EC4">
      <w:pPr>
        <w:pStyle w:val="ListParagraph"/>
        <w:numPr>
          <w:ilvl w:val="0"/>
          <w:numId w:val="11"/>
        </w:numPr>
      </w:pPr>
      <w:r>
        <w:t>N+1 query pattern: Potential in _</w:t>
      </w:r>
      <w:proofErr w:type="spellStart"/>
      <w:r>
        <w:t>write_</w:t>
      </w:r>
      <w:proofErr w:type="gramStart"/>
      <w:r>
        <w:t>results</w:t>
      </w:r>
      <w:proofErr w:type="spellEnd"/>
      <w:r>
        <w:t>(</w:t>
      </w:r>
      <w:proofErr w:type="gramEnd"/>
      <w:r>
        <w:t>) with multiple inserts</w:t>
      </w:r>
    </w:p>
    <w:p w14:paraId="1264F9C6" w14:textId="77777777" w:rsidR="00A26517" w:rsidRDefault="00A26517" w:rsidP="00C32EC4">
      <w:pPr>
        <w:pStyle w:val="Heading5"/>
      </w:pPr>
      <w:r>
        <w:t>Recommendations:</w:t>
      </w:r>
    </w:p>
    <w:p w14:paraId="239AB2BB" w14:textId="77777777" w:rsidR="001B7DFA" w:rsidRDefault="00A26517" w:rsidP="001B7DFA">
      <w:pPr>
        <w:spacing w:after="0" w:line="240" w:lineRule="auto"/>
        <w:ind w:left="720"/>
        <w:rPr>
          <w:rFonts w:ascii="PT Mono" w:hAnsi="PT Mono"/>
        </w:rPr>
      </w:pPr>
      <w:r w:rsidRPr="00C32EC4">
        <w:rPr>
          <w:rFonts w:ascii="PT Mono" w:hAnsi="PT Mono"/>
        </w:rPr>
        <w:t># Add async processing:</w:t>
      </w:r>
    </w:p>
    <w:p w14:paraId="0C4E3869" w14:textId="77777777" w:rsidR="001B7DFA" w:rsidRDefault="00A26517" w:rsidP="001B7DFA">
      <w:pPr>
        <w:spacing w:after="0" w:line="240" w:lineRule="auto"/>
        <w:ind w:left="720"/>
        <w:rPr>
          <w:rFonts w:ascii="PT Mono" w:hAnsi="PT Mono"/>
        </w:rPr>
      </w:pPr>
      <w:r w:rsidRPr="00C32EC4">
        <w:rPr>
          <w:rFonts w:ascii="PT Mono" w:hAnsi="PT Mono"/>
        </w:rPr>
        <w:t>import </w:t>
      </w:r>
      <w:proofErr w:type="spellStart"/>
      <w:r w:rsidRPr="00C32EC4">
        <w:rPr>
          <w:rFonts w:ascii="PT Mono" w:hAnsi="PT Mono"/>
        </w:rPr>
        <w:t>asyncio</w:t>
      </w:r>
      <w:proofErr w:type="spellEnd"/>
    </w:p>
    <w:p w14:paraId="5EBD6489" w14:textId="77777777" w:rsidR="001B7DFA" w:rsidRDefault="00A26517" w:rsidP="001B7DFA">
      <w:pPr>
        <w:spacing w:after="0" w:line="240" w:lineRule="auto"/>
        <w:ind w:left="720"/>
        <w:rPr>
          <w:rFonts w:ascii="PT Mono" w:hAnsi="PT Mono"/>
        </w:rPr>
      </w:pPr>
      <w:r w:rsidRPr="00C32EC4">
        <w:rPr>
          <w:rFonts w:ascii="PT Mono" w:hAnsi="PT Mono"/>
        </w:rPr>
        <w:t>from </w:t>
      </w:r>
      <w:proofErr w:type="spellStart"/>
      <w:proofErr w:type="gramStart"/>
      <w:r w:rsidRPr="00C32EC4">
        <w:rPr>
          <w:rFonts w:ascii="PT Mono" w:hAnsi="PT Mono"/>
        </w:rPr>
        <w:t>concurrent.futures</w:t>
      </w:r>
      <w:proofErr w:type="spellEnd"/>
      <w:proofErr w:type="gramEnd"/>
      <w:r w:rsidRPr="00C32EC4">
        <w:rPr>
          <w:rFonts w:ascii="PT Mono" w:hAnsi="PT Mono"/>
        </w:rPr>
        <w:t> import </w:t>
      </w:r>
      <w:proofErr w:type="spellStart"/>
      <w:r w:rsidRPr="00C32EC4">
        <w:rPr>
          <w:rFonts w:ascii="PT Mono" w:hAnsi="PT Mono"/>
        </w:rPr>
        <w:t>ThreadPoolExecutor</w:t>
      </w:r>
      <w:proofErr w:type="spellEnd"/>
    </w:p>
    <w:p w14:paraId="3CCD2C5C" w14:textId="77777777" w:rsidR="001B7DFA" w:rsidRDefault="00A26517" w:rsidP="001B7DFA">
      <w:pPr>
        <w:spacing w:after="0" w:line="240" w:lineRule="auto"/>
        <w:ind w:left="720"/>
        <w:rPr>
          <w:rFonts w:ascii="PT Mono" w:hAnsi="PT Mono"/>
        </w:rPr>
      </w:pPr>
      <w:r w:rsidRPr="00C32EC4">
        <w:rPr>
          <w:rFonts w:ascii="PT Mono" w:hAnsi="PT Mono"/>
        </w:rPr>
        <w:t>async def </w:t>
      </w:r>
      <w:proofErr w:type="spellStart"/>
      <w:r w:rsidRPr="00C32EC4">
        <w:rPr>
          <w:rFonts w:ascii="PT Mono" w:hAnsi="PT Mono"/>
        </w:rPr>
        <w:t>process_batch_</w:t>
      </w:r>
      <w:proofErr w:type="gramStart"/>
      <w:r w:rsidRPr="00C32EC4">
        <w:rPr>
          <w:rFonts w:ascii="PT Mono" w:hAnsi="PT Mono"/>
        </w:rPr>
        <w:t>async</w:t>
      </w:r>
      <w:proofErr w:type="spellEnd"/>
      <w:r w:rsidRPr="00C32EC4">
        <w:rPr>
          <w:rFonts w:ascii="PT Mono" w:hAnsi="PT Mono"/>
        </w:rPr>
        <w:t>(</w:t>
      </w:r>
      <w:proofErr w:type="gramEnd"/>
      <w:r w:rsidRPr="00C32EC4">
        <w:rPr>
          <w:rFonts w:ascii="PT Mono" w:hAnsi="PT Mono"/>
        </w:rPr>
        <w:t>self, </w:t>
      </w:r>
      <w:proofErr w:type="spellStart"/>
      <w:r w:rsidRPr="00C32EC4">
        <w:rPr>
          <w:rFonts w:ascii="PT Mono" w:hAnsi="PT Mono"/>
        </w:rPr>
        <w:t>filing_ids</w:t>
      </w:r>
      <w:proofErr w:type="spellEnd"/>
      <w:r w:rsidRPr="00C32EC4">
        <w:rPr>
          <w:rFonts w:ascii="PT Mono" w:hAnsi="PT Mono"/>
        </w:rPr>
        <w:t>: List[int]):</w:t>
      </w:r>
    </w:p>
    <w:p w14:paraId="739D9298" w14:textId="77777777" w:rsidR="001B7DFA" w:rsidRDefault="00A26517" w:rsidP="001B7DFA">
      <w:pPr>
        <w:spacing w:after="0" w:line="240" w:lineRule="auto"/>
        <w:ind w:left="720"/>
        <w:rPr>
          <w:rFonts w:ascii="PT Mono" w:hAnsi="PT Mono"/>
        </w:rPr>
      </w:pPr>
      <w:r w:rsidRPr="00C32EC4">
        <w:rPr>
          <w:rFonts w:ascii="PT Mono" w:hAnsi="PT Mono"/>
        </w:rPr>
        <w:t>    with </w:t>
      </w:r>
      <w:proofErr w:type="spellStart"/>
      <w:r w:rsidRPr="00C32EC4">
        <w:rPr>
          <w:rFonts w:ascii="PT Mono" w:hAnsi="PT Mono"/>
        </w:rPr>
        <w:t>ThreadPoolExecutor</w:t>
      </w:r>
      <w:proofErr w:type="spellEnd"/>
      <w:r w:rsidRPr="00C32EC4">
        <w:rPr>
          <w:rFonts w:ascii="PT Mono" w:hAnsi="PT Mono"/>
        </w:rPr>
        <w:t>(</w:t>
      </w:r>
      <w:proofErr w:type="spellStart"/>
      <w:r w:rsidRPr="00C32EC4">
        <w:rPr>
          <w:rFonts w:ascii="PT Mono" w:hAnsi="PT Mono"/>
        </w:rPr>
        <w:t>max_workers</w:t>
      </w:r>
      <w:proofErr w:type="spellEnd"/>
      <w:r w:rsidRPr="00C32EC4">
        <w:rPr>
          <w:rFonts w:ascii="PT Mono" w:hAnsi="PT Mono"/>
        </w:rPr>
        <w:t>=5) as executor:</w:t>
      </w:r>
    </w:p>
    <w:p w14:paraId="4E4AC373" w14:textId="77777777" w:rsidR="001B7DFA" w:rsidRDefault="00A26517" w:rsidP="001B7DFA">
      <w:pPr>
        <w:spacing w:after="0" w:line="240" w:lineRule="auto"/>
        <w:ind w:left="720"/>
        <w:rPr>
          <w:rFonts w:ascii="PT Mono" w:hAnsi="PT Mono"/>
        </w:rPr>
      </w:pPr>
      <w:r w:rsidRPr="00C32EC4">
        <w:rPr>
          <w:rFonts w:ascii="PT Mono" w:hAnsi="PT Mono"/>
        </w:rPr>
        <w:t>        futures = [</w:t>
      </w:r>
      <w:proofErr w:type="gramStart"/>
      <w:r w:rsidRPr="00C32EC4">
        <w:rPr>
          <w:rFonts w:ascii="PT Mono" w:hAnsi="PT Mono"/>
        </w:rPr>
        <w:t>executor.submit</w:t>
      </w:r>
      <w:proofErr w:type="gramEnd"/>
      <w:r w:rsidRPr="00C32EC4">
        <w:rPr>
          <w:rFonts w:ascii="PT Mono" w:hAnsi="PT Mono"/>
        </w:rPr>
        <w:t>(</w:t>
      </w:r>
      <w:proofErr w:type="gramStart"/>
      <w:r w:rsidRPr="00C32EC4">
        <w:rPr>
          <w:rFonts w:ascii="PT Mono" w:hAnsi="PT Mono"/>
        </w:rPr>
        <w:t>self.process</w:t>
      </w:r>
      <w:proofErr w:type="gramEnd"/>
      <w:r w:rsidRPr="00C32EC4">
        <w:rPr>
          <w:rFonts w:ascii="PT Mono" w:hAnsi="PT Mono"/>
        </w:rPr>
        <w:t>_filing, fid)</w:t>
      </w:r>
    </w:p>
    <w:p w14:paraId="13DFFAD1" w14:textId="77777777" w:rsidR="001B7DFA" w:rsidRDefault="00A26517" w:rsidP="001B7DFA">
      <w:pPr>
        <w:spacing w:after="0" w:line="240" w:lineRule="auto"/>
        <w:ind w:left="720"/>
        <w:rPr>
          <w:rFonts w:ascii="PT Mono" w:hAnsi="PT Mono"/>
        </w:rPr>
      </w:pPr>
      <w:r w:rsidRPr="00C32EC4">
        <w:rPr>
          <w:rFonts w:ascii="PT Mono" w:hAnsi="PT Mono"/>
        </w:rPr>
        <w:t>                    for fid in filing_ids]</w:t>
      </w:r>
    </w:p>
    <w:p w14:paraId="7DF7EB17" w14:textId="77777777" w:rsidR="001B7DFA" w:rsidRDefault="00A26517" w:rsidP="001B7DFA">
      <w:pPr>
        <w:spacing w:after="0" w:line="240" w:lineRule="auto"/>
        <w:ind w:left="720"/>
        <w:rPr>
          <w:rFonts w:ascii="PT Mono" w:hAnsi="PT Mono"/>
        </w:rPr>
      </w:pPr>
      <w:r w:rsidRPr="00C32EC4">
        <w:rPr>
          <w:rFonts w:ascii="PT Mono" w:hAnsi="PT Mono"/>
        </w:rPr>
        <w:t>        results = await </w:t>
      </w:r>
      <w:proofErr w:type="gramStart"/>
      <w:r w:rsidRPr="00C32EC4">
        <w:rPr>
          <w:rFonts w:ascii="PT Mono" w:hAnsi="PT Mono"/>
        </w:rPr>
        <w:t>asyncio.gather</w:t>
      </w:r>
      <w:proofErr w:type="gramEnd"/>
      <w:r w:rsidRPr="00C32EC4">
        <w:rPr>
          <w:rFonts w:ascii="PT Mono" w:hAnsi="PT Mono"/>
        </w:rPr>
        <w:t>(*futures)</w:t>
      </w:r>
    </w:p>
    <w:p w14:paraId="2101CFDE" w14:textId="77777777" w:rsidR="0029032D" w:rsidRDefault="00A26517" w:rsidP="001B7DFA">
      <w:pPr>
        <w:spacing w:after="0" w:line="240" w:lineRule="auto"/>
        <w:ind w:left="720"/>
        <w:rPr>
          <w:rFonts w:ascii="PT Mono" w:hAnsi="PT Mono"/>
        </w:rPr>
      </w:pPr>
      <w:r w:rsidRPr="00C32EC4">
        <w:rPr>
          <w:rFonts w:ascii="PT Mono" w:hAnsi="PT Mono"/>
        </w:rPr>
        <w:t>    return results</w:t>
      </w:r>
    </w:p>
    <w:p w14:paraId="7F62C7D2" w14:textId="77777777" w:rsidR="0029032D" w:rsidRDefault="00A26517" w:rsidP="001B7DFA">
      <w:pPr>
        <w:spacing w:after="0" w:line="240" w:lineRule="auto"/>
        <w:ind w:left="720"/>
        <w:rPr>
          <w:rFonts w:ascii="PT Mono" w:hAnsi="PT Mono"/>
        </w:rPr>
      </w:pPr>
      <w:r w:rsidRPr="00C32EC4">
        <w:rPr>
          <w:rFonts w:ascii="PT Mono" w:hAnsi="PT Mono"/>
        </w:rPr>
        <w:t># Add connection pooling:</w:t>
      </w:r>
    </w:p>
    <w:p w14:paraId="7F14C491" w14:textId="77777777" w:rsidR="0029032D" w:rsidRDefault="00A26517" w:rsidP="001B7DFA">
      <w:pPr>
        <w:spacing w:after="0" w:line="240" w:lineRule="auto"/>
        <w:ind w:left="720"/>
        <w:rPr>
          <w:rFonts w:ascii="PT Mono" w:hAnsi="PT Mono"/>
        </w:rPr>
      </w:pPr>
      <w:r w:rsidRPr="00C32EC4">
        <w:rPr>
          <w:rFonts w:ascii="PT Mono" w:hAnsi="PT Mono"/>
        </w:rPr>
        <w:t>from </w:t>
      </w:r>
      <w:proofErr w:type="spellStart"/>
      <w:r w:rsidRPr="00C32EC4">
        <w:rPr>
          <w:rFonts w:ascii="PT Mono" w:hAnsi="PT Mono"/>
        </w:rPr>
        <w:t>psycopg_pool</w:t>
      </w:r>
      <w:proofErr w:type="spellEnd"/>
      <w:r w:rsidRPr="00C32EC4">
        <w:rPr>
          <w:rFonts w:ascii="PT Mono" w:hAnsi="PT Mono"/>
        </w:rPr>
        <w:t> import </w:t>
      </w:r>
      <w:proofErr w:type="spellStart"/>
      <w:r w:rsidRPr="00C32EC4">
        <w:rPr>
          <w:rFonts w:ascii="PT Mono" w:hAnsi="PT Mono"/>
        </w:rPr>
        <w:t>ConnectionPool</w:t>
      </w:r>
      <w:proofErr w:type="spellEnd"/>
    </w:p>
    <w:p w14:paraId="5D83890C" w14:textId="0B98C6F1" w:rsidR="00A26517" w:rsidRDefault="00A26517" w:rsidP="001B7DFA">
      <w:pPr>
        <w:spacing w:after="0" w:line="240" w:lineRule="auto"/>
        <w:ind w:left="720"/>
        <w:rPr>
          <w:rFonts w:ascii="PT Mono" w:hAnsi="PT Mono"/>
        </w:rPr>
      </w:pPr>
      <w:proofErr w:type="gramStart"/>
      <w:r w:rsidRPr="00C32EC4">
        <w:rPr>
          <w:rFonts w:ascii="PT Mono" w:hAnsi="PT Mono"/>
        </w:rPr>
        <w:t>self.pool</w:t>
      </w:r>
      <w:proofErr w:type="gramEnd"/>
      <w:r w:rsidRPr="00C32EC4">
        <w:rPr>
          <w:rFonts w:ascii="PT Mono" w:hAnsi="PT Mono"/>
        </w:rPr>
        <w:t> = </w:t>
      </w:r>
      <w:proofErr w:type="gramStart"/>
      <w:r w:rsidRPr="00C32EC4">
        <w:rPr>
          <w:rFonts w:ascii="PT Mono" w:hAnsi="PT Mono"/>
        </w:rPr>
        <w:t>ConnectionPool(</w:t>
      </w:r>
      <w:proofErr w:type="gramEnd"/>
      <w:r w:rsidRPr="00C32EC4">
        <w:rPr>
          <w:rFonts w:ascii="PT Mono" w:hAnsi="PT Mono"/>
        </w:rPr>
        <w:t>connection_string, min_size=2, max_size=10)</w:t>
      </w:r>
    </w:p>
    <w:p w14:paraId="489FB0C3" w14:textId="77777777" w:rsidR="00A67DC7" w:rsidRPr="00C32EC4" w:rsidRDefault="00A67DC7" w:rsidP="001B7DFA">
      <w:pPr>
        <w:spacing w:after="0" w:line="240" w:lineRule="auto"/>
        <w:ind w:left="720"/>
        <w:rPr>
          <w:rFonts w:ascii="PT Mono" w:hAnsi="PT Mono"/>
        </w:rPr>
      </w:pPr>
    </w:p>
    <w:p w14:paraId="1A2D86ED" w14:textId="77777777" w:rsidR="00A26517" w:rsidRDefault="00A26517" w:rsidP="00C32EC4">
      <w:pPr>
        <w:pStyle w:val="Heading4"/>
      </w:pPr>
      <w:r>
        <w:t>6. Logging &amp; Observability (B)</w:t>
      </w:r>
    </w:p>
    <w:p w14:paraId="5F9DE559" w14:textId="77777777" w:rsidR="00A26517" w:rsidRDefault="00A26517" w:rsidP="00C32EC4">
      <w:pPr>
        <w:pStyle w:val="Heading5"/>
      </w:pPr>
      <w:r>
        <w:t>Issues:</w:t>
      </w:r>
    </w:p>
    <w:p w14:paraId="5825169E" w14:textId="77777777" w:rsidR="00A26517" w:rsidRDefault="00A26517" w:rsidP="00C32EC4">
      <w:pPr>
        <w:pStyle w:val="ListParagraph"/>
        <w:numPr>
          <w:ilvl w:val="0"/>
          <w:numId w:val="12"/>
        </w:numPr>
      </w:pPr>
      <w:r>
        <w:t>No structured logging: Uses string formatting, not structured fields</w:t>
      </w:r>
    </w:p>
    <w:p w14:paraId="21E19EDD" w14:textId="77777777" w:rsidR="00A26517" w:rsidRDefault="00A26517" w:rsidP="00C32EC4">
      <w:pPr>
        <w:pStyle w:val="ListParagraph"/>
        <w:numPr>
          <w:ilvl w:val="0"/>
          <w:numId w:val="12"/>
        </w:numPr>
      </w:pPr>
      <w:r>
        <w:t>No metrics collection: No Prometheus/</w:t>
      </w:r>
      <w:proofErr w:type="spellStart"/>
      <w:r>
        <w:t>StatsD</w:t>
      </w:r>
      <w:proofErr w:type="spellEnd"/>
      <w:r>
        <w:t xml:space="preserve"> integration</w:t>
      </w:r>
    </w:p>
    <w:p w14:paraId="67985A9A" w14:textId="77777777" w:rsidR="00A26517" w:rsidRDefault="00A26517" w:rsidP="00C32EC4">
      <w:pPr>
        <w:pStyle w:val="ListParagraph"/>
        <w:numPr>
          <w:ilvl w:val="0"/>
          <w:numId w:val="12"/>
        </w:numPr>
      </w:pPr>
      <w:r>
        <w:t>Limited trace IDs: Can't correlate logs across pipeline stages</w:t>
      </w:r>
    </w:p>
    <w:p w14:paraId="5AD8A960" w14:textId="77777777" w:rsidR="00A26517" w:rsidRDefault="00A26517" w:rsidP="00C32EC4">
      <w:pPr>
        <w:pStyle w:val="ListParagraph"/>
        <w:numPr>
          <w:ilvl w:val="0"/>
          <w:numId w:val="12"/>
        </w:numPr>
      </w:pPr>
      <w:r>
        <w:t>No log rotation configuration: Could fill disk in production</w:t>
      </w:r>
    </w:p>
    <w:p w14:paraId="44E6A323" w14:textId="77777777" w:rsidR="00A26517" w:rsidRDefault="00A26517" w:rsidP="00C32EC4">
      <w:pPr>
        <w:pStyle w:val="Heading5"/>
      </w:pPr>
      <w:r>
        <w:t>Recommendations:</w:t>
      </w:r>
    </w:p>
    <w:p w14:paraId="77BA5047" w14:textId="77777777" w:rsidR="0029032D" w:rsidRDefault="00A26517" w:rsidP="0029032D">
      <w:pPr>
        <w:spacing w:after="0" w:line="240" w:lineRule="auto"/>
        <w:ind w:left="720"/>
        <w:rPr>
          <w:rFonts w:ascii="PT Mono" w:hAnsi="PT Mono"/>
        </w:rPr>
      </w:pPr>
      <w:r w:rsidRPr="00C32EC4">
        <w:rPr>
          <w:rFonts w:ascii="PT Mono" w:hAnsi="PT Mono"/>
        </w:rPr>
        <w:t># Add structured logging:</w:t>
      </w:r>
    </w:p>
    <w:p w14:paraId="6DD9AD77" w14:textId="77777777" w:rsidR="0029032D" w:rsidRDefault="00A26517" w:rsidP="0029032D">
      <w:pPr>
        <w:spacing w:after="0" w:line="240" w:lineRule="auto"/>
        <w:ind w:left="720"/>
        <w:rPr>
          <w:rFonts w:ascii="PT Mono" w:hAnsi="PT Mono"/>
        </w:rPr>
      </w:pPr>
      <w:r w:rsidRPr="00C32EC4">
        <w:rPr>
          <w:rFonts w:ascii="PT Mono" w:hAnsi="PT Mono"/>
        </w:rPr>
        <w:t>import structloglogger = structlog.get_</w:t>
      </w:r>
      <w:proofErr w:type="gramStart"/>
      <w:r w:rsidRPr="00C32EC4">
        <w:rPr>
          <w:rFonts w:ascii="PT Mono" w:hAnsi="PT Mono"/>
        </w:rPr>
        <w:t>logger(</w:t>
      </w:r>
      <w:proofErr w:type="gramEnd"/>
      <w:r w:rsidRPr="00C32EC4">
        <w:rPr>
          <w:rFonts w:ascii="PT Mono" w:hAnsi="PT Mono"/>
        </w:rPr>
        <w:t>)</w:t>
      </w:r>
    </w:p>
    <w:p w14:paraId="0D632E99" w14:textId="77777777" w:rsidR="0029032D" w:rsidRDefault="00A26517" w:rsidP="0029032D">
      <w:pPr>
        <w:spacing w:after="0" w:line="240" w:lineRule="auto"/>
        <w:ind w:left="720"/>
        <w:rPr>
          <w:rFonts w:ascii="PT Mono" w:hAnsi="PT Mono"/>
        </w:rPr>
      </w:pPr>
      <w:proofErr w:type="gramStart"/>
      <w:r w:rsidRPr="00C32EC4">
        <w:rPr>
          <w:rFonts w:ascii="PT Mono" w:hAnsi="PT Mono"/>
        </w:rPr>
        <w:t>logger.info(</w:t>
      </w:r>
      <w:proofErr w:type="gramEnd"/>
      <w:r w:rsidRPr="00C32EC4">
        <w:rPr>
          <w:rFonts w:ascii="PT Mono" w:hAnsi="PT Mono"/>
        </w:rPr>
        <w:t>"</w:t>
      </w:r>
      <w:proofErr w:type="spellStart"/>
      <w:proofErr w:type="gramStart"/>
      <w:r w:rsidRPr="00C32EC4">
        <w:rPr>
          <w:rFonts w:ascii="PT Mono" w:hAnsi="PT Mono"/>
        </w:rPr>
        <w:t>extraction.started</w:t>
      </w:r>
      <w:proofErr w:type="spellEnd"/>
      <w:proofErr w:type="gramEnd"/>
      <w:r w:rsidRPr="00C32EC4">
        <w:rPr>
          <w:rFonts w:ascii="PT Mono" w:hAnsi="PT Mono"/>
        </w:rPr>
        <w:t>",</w:t>
      </w:r>
    </w:p>
    <w:p w14:paraId="50F7B262" w14:textId="77777777" w:rsidR="0029032D" w:rsidRDefault="00A26517" w:rsidP="0029032D">
      <w:pPr>
        <w:spacing w:after="0" w:line="240" w:lineRule="auto"/>
        <w:ind w:left="720"/>
        <w:rPr>
          <w:rFonts w:ascii="PT Mono" w:hAnsi="PT Mono"/>
        </w:rPr>
      </w:pPr>
      <w:r w:rsidRPr="00C32EC4">
        <w:rPr>
          <w:rFonts w:ascii="PT Mono" w:hAnsi="PT Mono"/>
        </w:rPr>
        <w:t>             </w:t>
      </w:r>
      <w:proofErr w:type="spellStart"/>
      <w:r w:rsidRPr="00C32EC4">
        <w:rPr>
          <w:rFonts w:ascii="PT Mono" w:hAnsi="PT Mono"/>
        </w:rPr>
        <w:t>filing_id</w:t>
      </w:r>
      <w:proofErr w:type="spellEnd"/>
      <w:r w:rsidRPr="00C32EC4">
        <w:rPr>
          <w:rFonts w:ascii="PT Mono" w:hAnsi="PT Mono"/>
        </w:rPr>
        <w:t>=</w:t>
      </w:r>
      <w:proofErr w:type="spellStart"/>
      <w:r w:rsidRPr="00C32EC4">
        <w:rPr>
          <w:rFonts w:ascii="PT Mono" w:hAnsi="PT Mono"/>
        </w:rPr>
        <w:t>filing_id</w:t>
      </w:r>
      <w:proofErr w:type="spellEnd"/>
      <w:r w:rsidRPr="00C32EC4">
        <w:rPr>
          <w:rFonts w:ascii="PT Mono" w:hAnsi="PT Mono"/>
        </w:rPr>
        <w:t>,</w:t>
      </w:r>
    </w:p>
    <w:p w14:paraId="4CDCFF3E" w14:textId="77777777" w:rsidR="0029032D" w:rsidRDefault="00A26517" w:rsidP="0029032D">
      <w:pPr>
        <w:spacing w:after="0" w:line="240" w:lineRule="auto"/>
        <w:ind w:left="720"/>
        <w:rPr>
          <w:rFonts w:ascii="PT Mono" w:hAnsi="PT Mono"/>
        </w:rPr>
      </w:pPr>
      <w:r w:rsidRPr="00C32EC4">
        <w:rPr>
          <w:rFonts w:ascii="PT Mono" w:hAnsi="PT Mono"/>
        </w:rPr>
        <w:t>             </w:t>
      </w:r>
      <w:proofErr w:type="spellStart"/>
      <w:r w:rsidRPr="00C32EC4">
        <w:rPr>
          <w:rFonts w:ascii="PT Mono" w:hAnsi="PT Mono"/>
        </w:rPr>
        <w:t>company_cik</w:t>
      </w:r>
      <w:proofErr w:type="spellEnd"/>
      <w:r w:rsidRPr="00C32EC4">
        <w:rPr>
          <w:rFonts w:ascii="PT Mono" w:hAnsi="PT Mono"/>
        </w:rPr>
        <w:t>=</w:t>
      </w:r>
      <w:proofErr w:type="spellStart"/>
      <w:r w:rsidRPr="00C32EC4">
        <w:rPr>
          <w:rFonts w:ascii="PT Mono" w:hAnsi="PT Mono"/>
        </w:rPr>
        <w:t>cik</w:t>
      </w:r>
      <w:proofErr w:type="spellEnd"/>
      <w:r w:rsidRPr="00C32EC4">
        <w:rPr>
          <w:rFonts w:ascii="PT Mono" w:hAnsi="PT Mono"/>
        </w:rPr>
        <w:t>,</w:t>
      </w:r>
    </w:p>
    <w:p w14:paraId="79845006" w14:textId="49834AE5" w:rsidR="00A26517" w:rsidRDefault="00A26517" w:rsidP="0029032D">
      <w:pPr>
        <w:spacing w:after="0" w:line="240" w:lineRule="auto"/>
        <w:ind w:left="720"/>
        <w:rPr>
          <w:rFonts w:ascii="PT Mono" w:hAnsi="PT Mono"/>
        </w:rPr>
      </w:pPr>
      <w:r w:rsidRPr="00C32EC4">
        <w:rPr>
          <w:rFonts w:ascii="PT Mono" w:hAnsi="PT Mono"/>
        </w:rPr>
        <w:t>            timestamp=</w:t>
      </w:r>
      <w:proofErr w:type="gramStart"/>
      <w:r w:rsidRPr="00C32EC4">
        <w:rPr>
          <w:rFonts w:ascii="PT Mono" w:hAnsi="PT Mono"/>
        </w:rPr>
        <w:t>datetime.utcnow</w:t>
      </w:r>
      <w:proofErr w:type="gramEnd"/>
      <w:r w:rsidRPr="00C32EC4">
        <w:rPr>
          <w:rFonts w:ascii="PT Mono" w:hAnsi="PT Mono"/>
        </w:rPr>
        <w:t>(</w:t>
      </w:r>
      <w:proofErr w:type="gramStart"/>
      <w:r w:rsidRPr="00C32EC4">
        <w:rPr>
          <w:rFonts w:ascii="PT Mono" w:hAnsi="PT Mono"/>
        </w:rPr>
        <w:t>).isoformat</w:t>
      </w:r>
      <w:proofErr w:type="gramEnd"/>
      <w:r w:rsidRPr="00C32EC4">
        <w:rPr>
          <w:rFonts w:ascii="PT Mono" w:hAnsi="PT Mono"/>
        </w:rPr>
        <w:t>())</w:t>
      </w:r>
    </w:p>
    <w:p w14:paraId="755DBCFF" w14:textId="77777777" w:rsidR="00A67DC7" w:rsidRPr="00C32EC4" w:rsidRDefault="00A67DC7" w:rsidP="0029032D">
      <w:pPr>
        <w:spacing w:after="0" w:line="240" w:lineRule="auto"/>
        <w:ind w:left="720"/>
        <w:rPr>
          <w:rFonts w:ascii="PT Mono" w:hAnsi="PT Mono"/>
        </w:rPr>
      </w:pPr>
    </w:p>
    <w:p w14:paraId="63FEF21C" w14:textId="77777777" w:rsidR="00A26517" w:rsidRPr="00C32EC4" w:rsidRDefault="00A26517" w:rsidP="00C32EC4">
      <w:pPr>
        <w:pStyle w:val="Heading4"/>
      </w:pPr>
      <w:r>
        <w:t>7. Configuration Management (B-)</w:t>
      </w:r>
    </w:p>
    <w:p w14:paraId="469B06A5" w14:textId="77777777" w:rsidR="00A26517" w:rsidRDefault="00A26517" w:rsidP="00C32EC4">
      <w:pPr>
        <w:pStyle w:val="Heading5"/>
      </w:pPr>
      <w:r>
        <w:t>Issues:</w:t>
      </w:r>
    </w:p>
    <w:p w14:paraId="696CBFF4" w14:textId="77777777" w:rsidR="00A26517" w:rsidRDefault="00A26517" w:rsidP="00C32EC4">
      <w:pPr>
        <w:pStyle w:val="ListParagraph"/>
        <w:numPr>
          <w:ilvl w:val="0"/>
          <w:numId w:val="13"/>
        </w:numPr>
      </w:pPr>
      <w:r>
        <w:t>Environment variables only: No config file support</w:t>
      </w:r>
    </w:p>
    <w:p w14:paraId="0C0CEEAD" w14:textId="77777777" w:rsidR="00A26517" w:rsidRDefault="00A26517" w:rsidP="00C32EC4">
      <w:pPr>
        <w:pStyle w:val="ListParagraph"/>
        <w:numPr>
          <w:ilvl w:val="0"/>
          <w:numId w:val="13"/>
        </w:numPr>
      </w:pPr>
      <w:r>
        <w:t>No environment profiles: Can't switch between dev/staging/prod easily</w:t>
      </w:r>
    </w:p>
    <w:p w14:paraId="672D2010" w14:textId="77777777" w:rsidR="00A26517" w:rsidRDefault="00A26517" w:rsidP="00C32EC4">
      <w:pPr>
        <w:pStyle w:val="ListParagraph"/>
        <w:numPr>
          <w:ilvl w:val="0"/>
          <w:numId w:val="13"/>
        </w:numPr>
      </w:pPr>
      <w:r>
        <w:t>Hardcoded constants: Rate limits, retry counts scattered across code</w:t>
      </w:r>
    </w:p>
    <w:p w14:paraId="4933EF03" w14:textId="77777777" w:rsidR="00A26517" w:rsidRDefault="00A26517" w:rsidP="00C32EC4">
      <w:pPr>
        <w:pStyle w:val="Heading5"/>
      </w:pPr>
      <w:r>
        <w:t>Recommendations:</w:t>
      </w:r>
    </w:p>
    <w:p w14:paraId="6E7F7277" w14:textId="77777777" w:rsidR="0029032D" w:rsidRDefault="00A26517" w:rsidP="0029032D">
      <w:pPr>
        <w:spacing w:after="0" w:line="240" w:lineRule="auto"/>
        <w:ind w:left="720"/>
        <w:rPr>
          <w:rFonts w:ascii="PT Mono" w:hAnsi="PT Mono"/>
        </w:rPr>
      </w:pPr>
      <w:r w:rsidRPr="00C32EC4">
        <w:rPr>
          <w:rFonts w:ascii="PT Mono" w:hAnsi="PT Mono"/>
        </w:rPr>
        <w:t># Add config.py:</w:t>
      </w:r>
    </w:p>
    <w:p w14:paraId="63189E43" w14:textId="77777777" w:rsidR="0029032D" w:rsidRDefault="00A26517" w:rsidP="0029032D">
      <w:pPr>
        <w:spacing w:after="0" w:line="240" w:lineRule="auto"/>
        <w:ind w:left="720"/>
        <w:rPr>
          <w:rFonts w:ascii="PT Mono" w:hAnsi="PT Mono"/>
        </w:rPr>
      </w:pPr>
      <w:r w:rsidRPr="00C32EC4">
        <w:rPr>
          <w:rFonts w:ascii="PT Mono" w:hAnsi="PT Mono"/>
        </w:rPr>
        <w:t>from </w:t>
      </w:r>
      <w:proofErr w:type="spellStart"/>
      <w:r w:rsidRPr="00C32EC4">
        <w:rPr>
          <w:rFonts w:ascii="PT Mono" w:hAnsi="PT Mono"/>
        </w:rPr>
        <w:t>dataclasses</w:t>
      </w:r>
      <w:proofErr w:type="spellEnd"/>
      <w:r w:rsidRPr="00C32EC4">
        <w:rPr>
          <w:rFonts w:ascii="PT Mono" w:hAnsi="PT Mono"/>
        </w:rPr>
        <w:t> import </w:t>
      </w:r>
      <w:proofErr w:type="spellStart"/>
      <w:r w:rsidRPr="00C32EC4">
        <w:rPr>
          <w:rFonts w:ascii="PT Mono" w:hAnsi="PT Mono"/>
        </w:rPr>
        <w:t>dataclass</w:t>
      </w:r>
      <w:proofErr w:type="spellEnd"/>
    </w:p>
    <w:p w14:paraId="3A020129" w14:textId="77777777" w:rsidR="0029032D" w:rsidRDefault="00A26517" w:rsidP="0029032D">
      <w:pPr>
        <w:spacing w:after="0" w:line="240" w:lineRule="auto"/>
        <w:ind w:left="720"/>
        <w:rPr>
          <w:rFonts w:ascii="PT Mono" w:hAnsi="PT Mono"/>
        </w:rPr>
      </w:pPr>
      <w:r w:rsidRPr="00C32EC4">
        <w:rPr>
          <w:rFonts w:ascii="PT Mono" w:hAnsi="PT Mono"/>
        </w:rPr>
        <w:t>from typing import Optional</w:t>
      </w:r>
    </w:p>
    <w:p w14:paraId="08C26515" w14:textId="77777777" w:rsidR="0029032D" w:rsidRDefault="00A26517" w:rsidP="0029032D">
      <w:pPr>
        <w:spacing w:after="0" w:line="240" w:lineRule="auto"/>
        <w:ind w:left="720"/>
        <w:rPr>
          <w:rFonts w:ascii="PT Mono" w:hAnsi="PT Mono"/>
        </w:rPr>
      </w:pPr>
      <w:r w:rsidRPr="00C32EC4">
        <w:rPr>
          <w:rFonts w:ascii="PT Mono" w:hAnsi="PT Mono"/>
        </w:rPr>
        <w:t>import </w:t>
      </w:r>
      <w:proofErr w:type="spellStart"/>
      <w:r w:rsidRPr="00C32EC4">
        <w:rPr>
          <w:rFonts w:ascii="PT Mono" w:hAnsi="PT Mono"/>
        </w:rPr>
        <w:t>os</w:t>
      </w:r>
      <w:proofErr w:type="spellEnd"/>
    </w:p>
    <w:p w14:paraId="0CBEE284" w14:textId="77777777" w:rsidR="0029032D" w:rsidRDefault="0029032D" w:rsidP="0029032D">
      <w:pPr>
        <w:spacing w:after="0" w:line="240" w:lineRule="auto"/>
        <w:ind w:left="720"/>
        <w:rPr>
          <w:rFonts w:ascii="PT Mono" w:hAnsi="PT Mono"/>
        </w:rPr>
      </w:pPr>
    </w:p>
    <w:p w14:paraId="5478338C" w14:textId="77777777" w:rsidR="0029032D" w:rsidRDefault="00A26517" w:rsidP="0029032D">
      <w:pPr>
        <w:spacing w:after="0" w:line="240" w:lineRule="auto"/>
        <w:ind w:left="720"/>
        <w:rPr>
          <w:rFonts w:ascii="PT Mono" w:hAnsi="PT Mono"/>
        </w:rPr>
      </w:pPr>
      <w:r w:rsidRPr="00C32EC4">
        <w:rPr>
          <w:rFonts w:ascii="PT Mono" w:hAnsi="PT Mono"/>
        </w:rPr>
        <w:t>@dataclass</w:t>
      </w:r>
    </w:p>
    <w:p w14:paraId="19582F0C" w14:textId="77777777" w:rsidR="0029032D" w:rsidRDefault="00A26517" w:rsidP="0029032D">
      <w:pPr>
        <w:spacing w:after="0" w:line="240" w:lineRule="auto"/>
        <w:ind w:left="720"/>
        <w:rPr>
          <w:rFonts w:ascii="PT Mono" w:hAnsi="PT Mono"/>
        </w:rPr>
      </w:pPr>
      <w:r w:rsidRPr="00C32EC4">
        <w:rPr>
          <w:rFonts w:ascii="PT Mono" w:hAnsi="PT Mono"/>
        </w:rPr>
        <w:t>class Config:</w:t>
      </w:r>
    </w:p>
    <w:p w14:paraId="28ED2566" w14:textId="77777777" w:rsidR="0029032D" w:rsidRDefault="00A26517" w:rsidP="0029032D">
      <w:pPr>
        <w:spacing w:after="0" w:line="240" w:lineRule="auto"/>
        <w:ind w:left="720"/>
        <w:rPr>
          <w:rFonts w:ascii="PT Mono" w:hAnsi="PT Mono"/>
        </w:rPr>
      </w:pPr>
      <w:r w:rsidRPr="00C32EC4">
        <w:rPr>
          <w:rFonts w:ascii="PT Mono" w:hAnsi="PT Mono"/>
        </w:rPr>
        <w:t>    DATABASE_URL: str</w:t>
      </w:r>
    </w:p>
    <w:p w14:paraId="6F19B659" w14:textId="77777777" w:rsidR="0029032D" w:rsidRDefault="00A26517" w:rsidP="0029032D">
      <w:pPr>
        <w:spacing w:after="0" w:line="240" w:lineRule="auto"/>
        <w:ind w:left="720"/>
        <w:rPr>
          <w:rFonts w:ascii="PT Mono" w:hAnsi="PT Mono"/>
        </w:rPr>
      </w:pPr>
      <w:r w:rsidRPr="00C32EC4">
        <w:rPr>
          <w:rFonts w:ascii="PT Mono" w:hAnsi="PT Mono"/>
        </w:rPr>
        <w:t>    SEC_RATE_LIMIT: float = 0.11</w:t>
      </w:r>
    </w:p>
    <w:p w14:paraId="5CAE4165" w14:textId="77777777" w:rsidR="0029032D" w:rsidRDefault="00A26517" w:rsidP="0029032D">
      <w:pPr>
        <w:spacing w:after="0" w:line="240" w:lineRule="auto"/>
        <w:ind w:left="720"/>
        <w:rPr>
          <w:rFonts w:ascii="PT Mono" w:hAnsi="PT Mono"/>
        </w:rPr>
      </w:pPr>
      <w:r w:rsidRPr="00C32EC4">
        <w:rPr>
          <w:rFonts w:ascii="PT Mono" w:hAnsi="PT Mono"/>
        </w:rPr>
        <w:t>    LLM_MODEL: str = "gpt-4o-mini"</w:t>
      </w:r>
    </w:p>
    <w:p w14:paraId="391C920F" w14:textId="77777777" w:rsidR="0029032D" w:rsidRDefault="00A26517" w:rsidP="0029032D">
      <w:pPr>
        <w:spacing w:after="0" w:line="240" w:lineRule="auto"/>
        <w:ind w:left="720"/>
        <w:rPr>
          <w:rFonts w:ascii="PT Mono" w:hAnsi="PT Mono"/>
        </w:rPr>
      </w:pPr>
      <w:r w:rsidRPr="00C32EC4">
        <w:rPr>
          <w:rFonts w:ascii="PT Mono" w:hAnsi="PT Mono"/>
        </w:rPr>
        <w:t>    MAX_RETRIES: int = 3</w:t>
      </w:r>
    </w:p>
    <w:p w14:paraId="581403AA" w14:textId="77777777" w:rsidR="0029032D" w:rsidRDefault="0029032D" w:rsidP="0029032D">
      <w:pPr>
        <w:spacing w:after="0" w:line="240" w:lineRule="auto"/>
        <w:ind w:left="720"/>
        <w:rPr>
          <w:rFonts w:ascii="PT Mono" w:hAnsi="PT Mono"/>
        </w:rPr>
      </w:pPr>
    </w:p>
    <w:p w14:paraId="56D018E7" w14:textId="77777777" w:rsidR="0029032D" w:rsidRDefault="0029032D" w:rsidP="0029032D">
      <w:pPr>
        <w:spacing w:after="0" w:line="240" w:lineRule="auto"/>
        <w:ind w:left="720"/>
        <w:rPr>
          <w:rFonts w:ascii="PT Mono" w:hAnsi="PT Mono"/>
        </w:rPr>
      </w:pPr>
      <w:r>
        <w:rPr>
          <w:rFonts w:ascii="PT Mono" w:hAnsi="PT Mono"/>
        </w:rPr>
        <w:t xml:space="preserve">  </w:t>
      </w:r>
      <w:r w:rsidR="00A26517" w:rsidRPr="00C32EC4">
        <w:rPr>
          <w:rFonts w:ascii="PT Mono" w:hAnsi="PT Mono"/>
        </w:rPr>
        <w:t>  @classmethod</w:t>
      </w:r>
    </w:p>
    <w:p w14:paraId="3CE497DA" w14:textId="77777777" w:rsidR="0029032D" w:rsidRDefault="00A26517" w:rsidP="0029032D">
      <w:pPr>
        <w:spacing w:after="0" w:line="240" w:lineRule="auto"/>
        <w:ind w:left="720"/>
        <w:rPr>
          <w:rFonts w:ascii="PT Mono" w:hAnsi="PT Mono"/>
        </w:rPr>
      </w:pPr>
      <w:r w:rsidRPr="00C32EC4">
        <w:rPr>
          <w:rFonts w:ascii="PT Mono" w:hAnsi="PT Mono"/>
        </w:rPr>
        <w:t>    def from_</w:t>
      </w:r>
      <w:proofErr w:type="gramStart"/>
      <w:r w:rsidRPr="00C32EC4">
        <w:rPr>
          <w:rFonts w:ascii="PT Mono" w:hAnsi="PT Mono"/>
        </w:rPr>
        <w:t>env(</w:t>
      </w:r>
      <w:proofErr w:type="gramEnd"/>
      <w:r w:rsidRPr="00C32EC4">
        <w:rPr>
          <w:rFonts w:ascii="PT Mono" w:hAnsi="PT Mono"/>
        </w:rPr>
        <w:t>cls, env: str = "development") -&gt; "Config":</w:t>
      </w:r>
    </w:p>
    <w:p w14:paraId="783F8B75" w14:textId="77777777" w:rsidR="0029032D" w:rsidRDefault="00A26517" w:rsidP="0029032D">
      <w:pPr>
        <w:spacing w:after="0" w:line="240" w:lineRule="auto"/>
        <w:ind w:left="720"/>
        <w:rPr>
          <w:rFonts w:ascii="PT Mono" w:hAnsi="PT Mono"/>
        </w:rPr>
      </w:pPr>
      <w:r w:rsidRPr="00C32EC4">
        <w:rPr>
          <w:rFonts w:ascii="PT Mono" w:hAnsi="PT Mono"/>
        </w:rPr>
        <w:t>        return </w:t>
      </w:r>
      <w:proofErr w:type="gramStart"/>
      <w:r w:rsidRPr="00C32EC4">
        <w:rPr>
          <w:rFonts w:ascii="PT Mono" w:hAnsi="PT Mono"/>
        </w:rPr>
        <w:t>cls(</w:t>
      </w:r>
      <w:proofErr w:type="gramEnd"/>
    </w:p>
    <w:p w14:paraId="0299E30B" w14:textId="77777777" w:rsidR="0029032D" w:rsidRDefault="00A26517" w:rsidP="0029032D">
      <w:pPr>
        <w:spacing w:after="0" w:line="240" w:lineRule="auto"/>
        <w:ind w:left="720"/>
        <w:rPr>
          <w:rFonts w:ascii="PT Mono" w:hAnsi="PT Mono"/>
        </w:rPr>
      </w:pPr>
      <w:r w:rsidRPr="00C32EC4">
        <w:rPr>
          <w:rFonts w:ascii="PT Mono" w:hAnsi="PT Mono"/>
        </w:rPr>
        <w:t>            DATABASE_URL=</w:t>
      </w:r>
      <w:proofErr w:type="spellStart"/>
      <w:r w:rsidRPr="00C32EC4">
        <w:rPr>
          <w:rFonts w:ascii="PT Mono" w:hAnsi="PT Mono"/>
        </w:rPr>
        <w:t>os.getenv</w:t>
      </w:r>
      <w:proofErr w:type="spellEnd"/>
      <w:r w:rsidRPr="00C32EC4">
        <w:rPr>
          <w:rFonts w:ascii="PT Mono" w:hAnsi="PT Mono"/>
        </w:rPr>
        <w:t>("DATABASE_URL"),</w:t>
      </w:r>
    </w:p>
    <w:p w14:paraId="1600D79B" w14:textId="77777777" w:rsidR="0029032D" w:rsidRDefault="00A26517" w:rsidP="0029032D">
      <w:pPr>
        <w:spacing w:after="0" w:line="240" w:lineRule="auto"/>
        <w:ind w:left="720"/>
        <w:rPr>
          <w:rFonts w:ascii="PT Mono" w:hAnsi="PT Mono"/>
        </w:rPr>
      </w:pPr>
      <w:r w:rsidRPr="00C32EC4">
        <w:rPr>
          <w:rFonts w:ascii="PT Mono" w:hAnsi="PT Mono"/>
        </w:rPr>
        <w:t>            # Load </w:t>
      </w:r>
      <w:proofErr w:type="gramStart"/>
      <w:r w:rsidRPr="00C32EC4">
        <w:rPr>
          <w:rFonts w:ascii="PT Mono" w:hAnsi="PT Mono"/>
        </w:rPr>
        <w:t>from .env</w:t>
      </w:r>
      <w:proofErr w:type="gramEnd"/>
      <w:r w:rsidRPr="00C32EC4">
        <w:rPr>
          <w:rFonts w:ascii="PT Mono" w:hAnsi="PT Mono"/>
        </w:rPr>
        <w:t>.{env}</w:t>
      </w:r>
    </w:p>
    <w:p w14:paraId="19AC4B6E" w14:textId="64A7D770" w:rsidR="00A26517" w:rsidRDefault="00A26517" w:rsidP="0029032D">
      <w:pPr>
        <w:spacing w:after="0" w:line="240" w:lineRule="auto"/>
        <w:ind w:left="720"/>
        <w:rPr>
          <w:rFonts w:ascii="PT Mono" w:hAnsi="PT Mono"/>
        </w:rPr>
      </w:pPr>
      <w:r w:rsidRPr="00C32EC4">
        <w:rPr>
          <w:rFonts w:ascii="PT Mono" w:hAnsi="PT Mono"/>
        </w:rPr>
        <w:t>        )</w:t>
      </w:r>
    </w:p>
    <w:p w14:paraId="344A4E33" w14:textId="77777777" w:rsidR="00A67DC7" w:rsidRPr="00C32EC4" w:rsidRDefault="00A67DC7" w:rsidP="0029032D">
      <w:pPr>
        <w:spacing w:after="0" w:line="240" w:lineRule="auto"/>
        <w:ind w:left="720"/>
        <w:rPr>
          <w:rFonts w:ascii="PT Mono" w:hAnsi="PT Mono"/>
        </w:rPr>
      </w:pPr>
    </w:p>
    <w:p w14:paraId="01D68DB0" w14:textId="77777777" w:rsidR="00A26517" w:rsidRDefault="00A26517" w:rsidP="00C32EC4">
      <w:pPr>
        <w:pStyle w:val="Heading4"/>
      </w:pPr>
      <w:r>
        <w:t>8. Database Schema Issues (B)</w:t>
      </w:r>
    </w:p>
    <w:p w14:paraId="1F063A6F" w14:textId="77777777" w:rsidR="00A26517" w:rsidRDefault="00A26517" w:rsidP="00C32EC4">
      <w:pPr>
        <w:pStyle w:val="Heading5"/>
      </w:pPr>
      <w:r>
        <w:t>Issues:</w:t>
      </w:r>
    </w:p>
    <w:p w14:paraId="0B439F59" w14:textId="77777777" w:rsidR="00A26517" w:rsidRDefault="00A26517" w:rsidP="00C32EC4">
      <w:pPr>
        <w:pStyle w:val="ListParagraph"/>
        <w:numPr>
          <w:ilvl w:val="0"/>
          <w:numId w:val="14"/>
        </w:numPr>
      </w:pPr>
      <w:r>
        <w:t>No migration framework: Uses raw SQL files, no Alembic/Flyway</w:t>
      </w:r>
    </w:p>
    <w:p w14:paraId="3C44D14E" w14:textId="77777777" w:rsidR="00A26517" w:rsidRDefault="00A26517" w:rsidP="00C32EC4">
      <w:pPr>
        <w:pStyle w:val="ListParagraph"/>
        <w:numPr>
          <w:ilvl w:val="0"/>
          <w:numId w:val="14"/>
        </w:numPr>
      </w:pPr>
      <w:r>
        <w:t>Missing indexes: No composite indexes for common queries</w:t>
      </w:r>
    </w:p>
    <w:p w14:paraId="371E6B1D" w14:textId="77777777" w:rsidR="00A26517" w:rsidRDefault="00A26517" w:rsidP="00C32EC4">
      <w:pPr>
        <w:pStyle w:val="ListParagraph"/>
        <w:numPr>
          <w:ilvl w:val="0"/>
          <w:numId w:val="14"/>
        </w:numPr>
      </w:pPr>
      <w:r>
        <w:t>No foreign key constraints on some tables: Could lead to orphaned records</w:t>
      </w:r>
    </w:p>
    <w:p w14:paraId="24FFFFD8" w14:textId="77777777" w:rsidR="00A26517" w:rsidRDefault="00A26517" w:rsidP="00C32EC4">
      <w:pPr>
        <w:pStyle w:val="ListParagraph"/>
        <w:numPr>
          <w:ilvl w:val="0"/>
          <w:numId w:val="14"/>
        </w:numPr>
      </w:pPr>
      <w:r>
        <w:t xml:space="preserve">TEXT fields for </w:t>
      </w:r>
      <w:proofErr w:type="spellStart"/>
      <w:r>
        <w:t>enums</w:t>
      </w:r>
      <w:proofErr w:type="spellEnd"/>
      <w:r>
        <w:t xml:space="preserve">: Should use PostgreSQL ENUMs for </w:t>
      </w:r>
      <w:proofErr w:type="spellStart"/>
      <w:r>
        <w:t>processing_status</w:t>
      </w:r>
      <w:proofErr w:type="spellEnd"/>
      <w:r>
        <w:t xml:space="preserve">, </w:t>
      </w:r>
      <w:proofErr w:type="spellStart"/>
      <w:r>
        <w:t>offering_type</w:t>
      </w:r>
      <w:proofErr w:type="spellEnd"/>
    </w:p>
    <w:p w14:paraId="0C06BFD0" w14:textId="77777777" w:rsidR="00A26517" w:rsidRDefault="00A26517" w:rsidP="00C32EC4">
      <w:pPr>
        <w:pStyle w:val="Heading5"/>
      </w:pPr>
      <w:r>
        <w:t>Recommendations:</w:t>
      </w:r>
    </w:p>
    <w:p w14:paraId="42528DDB" w14:textId="77777777" w:rsidR="002F0CC7" w:rsidRDefault="00A26517" w:rsidP="002F0CC7">
      <w:pPr>
        <w:spacing w:after="0" w:line="240" w:lineRule="auto"/>
        <w:ind w:left="720"/>
        <w:rPr>
          <w:rFonts w:ascii="PT Mono" w:hAnsi="PT Mono"/>
        </w:rPr>
      </w:pPr>
      <w:r w:rsidRPr="00C32EC4">
        <w:rPr>
          <w:rFonts w:ascii="PT Mono" w:hAnsi="PT Mono"/>
        </w:rPr>
        <w:t>-- Add missing indexes:</w:t>
      </w:r>
    </w:p>
    <w:p w14:paraId="4426B472" w14:textId="77777777" w:rsidR="002F0CC7" w:rsidRDefault="00A26517" w:rsidP="002F0CC7">
      <w:pPr>
        <w:spacing w:after="0" w:line="240" w:lineRule="auto"/>
        <w:ind w:left="720"/>
        <w:rPr>
          <w:rFonts w:ascii="PT Mono" w:hAnsi="PT Mono"/>
        </w:rPr>
      </w:pPr>
      <w:r w:rsidRPr="00C32EC4">
        <w:rPr>
          <w:rFonts w:ascii="PT Mono" w:hAnsi="PT Mono"/>
        </w:rPr>
        <w:t>CREATE INDEX </w:t>
      </w:r>
      <w:proofErr w:type="spellStart"/>
      <w:r w:rsidRPr="00C32EC4">
        <w:rPr>
          <w:rFonts w:ascii="PT Mono" w:hAnsi="PT Mono"/>
        </w:rPr>
        <w:t>idx_metric_values_filing_metric</w:t>
      </w:r>
      <w:proofErr w:type="spellEnd"/>
    </w:p>
    <w:p w14:paraId="480DF268" w14:textId="77777777" w:rsidR="002F0CC7" w:rsidRDefault="00A26517" w:rsidP="002F0CC7">
      <w:pPr>
        <w:spacing w:after="0" w:line="240" w:lineRule="auto"/>
        <w:ind w:left="720"/>
        <w:rPr>
          <w:rFonts w:ascii="PT Mono" w:hAnsi="PT Mono"/>
        </w:rPr>
      </w:pPr>
      <w:r w:rsidRPr="00C32EC4">
        <w:rPr>
          <w:rFonts w:ascii="PT Mono" w:hAnsi="PT Mono"/>
        </w:rPr>
        <w:t>     ON </w:t>
      </w:r>
      <w:proofErr w:type="spellStart"/>
      <w:r w:rsidRPr="00C32EC4">
        <w:rPr>
          <w:rFonts w:ascii="PT Mono" w:hAnsi="PT Mono"/>
        </w:rPr>
        <w:t>metric_</w:t>
      </w:r>
      <w:proofErr w:type="gramStart"/>
      <w:r w:rsidRPr="00C32EC4">
        <w:rPr>
          <w:rFonts w:ascii="PT Mono" w:hAnsi="PT Mono"/>
        </w:rPr>
        <w:t>values</w:t>
      </w:r>
      <w:proofErr w:type="spellEnd"/>
      <w:r w:rsidRPr="00C32EC4">
        <w:rPr>
          <w:rFonts w:ascii="PT Mono" w:hAnsi="PT Mono"/>
        </w:rPr>
        <w:t>(</w:t>
      </w:r>
      <w:proofErr w:type="spellStart"/>
      <w:proofErr w:type="gramEnd"/>
      <w:r w:rsidRPr="00C32EC4">
        <w:rPr>
          <w:rFonts w:ascii="PT Mono" w:hAnsi="PT Mono"/>
        </w:rPr>
        <w:t>filing_id</w:t>
      </w:r>
      <w:proofErr w:type="spellEnd"/>
      <w:r w:rsidRPr="00C32EC4">
        <w:rPr>
          <w:rFonts w:ascii="PT Mono" w:hAnsi="PT Mono"/>
        </w:rPr>
        <w:t>, </w:t>
      </w:r>
      <w:proofErr w:type="spellStart"/>
      <w:r w:rsidRPr="00C32EC4">
        <w:rPr>
          <w:rFonts w:ascii="PT Mono" w:hAnsi="PT Mono"/>
        </w:rPr>
        <w:t>metric_id</w:t>
      </w:r>
      <w:proofErr w:type="spellEnd"/>
      <w:proofErr w:type="gramStart"/>
      <w:r w:rsidRPr="00C32EC4">
        <w:rPr>
          <w:rFonts w:ascii="PT Mono" w:hAnsi="PT Mono"/>
        </w:rPr>
        <w:t>);</w:t>
      </w:r>
      <w:proofErr w:type="gramEnd"/>
    </w:p>
    <w:p w14:paraId="183709F5" w14:textId="77777777" w:rsidR="002F0CC7" w:rsidRDefault="002F0CC7" w:rsidP="002F0CC7">
      <w:pPr>
        <w:spacing w:after="0" w:line="240" w:lineRule="auto"/>
        <w:ind w:left="720"/>
        <w:rPr>
          <w:rFonts w:ascii="PT Mono" w:hAnsi="PT Mono"/>
        </w:rPr>
      </w:pPr>
    </w:p>
    <w:p w14:paraId="2CF79B60" w14:textId="77777777" w:rsidR="002F0CC7" w:rsidRDefault="00A26517" w:rsidP="002F0CC7">
      <w:pPr>
        <w:spacing w:after="0" w:line="240" w:lineRule="auto"/>
        <w:ind w:left="720"/>
        <w:rPr>
          <w:rFonts w:ascii="PT Mono" w:hAnsi="PT Mono"/>
        </w:rPr>
      </w:pPr>
      <w:r w:rsidRPr="00C32EC4">
        <w:rPr>
          <w:rFonts w:ascii="PT Mono" w:hAnsi="PT Mono"/>
        </w:rPr>
        <w:t>-- Use PostgreSQL ENUMs:</w:t>
      </w:r>
    </w:p>
    <w:p w14:paraId="27D389AE" w14:textId="77777777" w:rsidR="002F0CC7" w:rsidRDefault="00A26517" w:rsidP="002F0CC7">
      <w:pPr>
        <w:spacing w:after="0" w:line="240" w:lineRule="auto"/>
        <w:ind w:left="720"/>
        <w:rPr>
          <w:rFonts w:ascii="PT Mono" w:hAnsi="PT Mono"/>
        </w:rPr>
      </w:pPr>
      <w:r w:rsidRPr="00C32EC4">
        <w:rPr>
          <w:rFonts w:ascii="PT Mono" w:hAnsi="PT Mono"/>
        </w:rPr>
        <w:t>CREATE TYPE </w:t>
      </w:r>
      <w:proofErr w:type="spellStart"/>
      <w:r w:rsidRPr="00C32EC4">
        <w:rPr>
          <w:rFonts w:ascii="PT Mono" w:hAnsi="PT Mono"/>
        </w:rPr>
        <w:t>processing_status_enum</w:t>
      </w:r>
      <w:proofErr w:type="spellEnd"/>
      <w:r w:rsidRPr="00C32EC4">
        <w:rPr>
          <w:rFonts w:ascii="PT Mono" w:hAnsi="PT Mono"/>
        </w:rPr>
        <w:t> AS ENUM</w:t>
      </w:r>
    </w:p>
    <w:p w14:paraId="62C2A643" w14:textId="77777777" w:rsidR="002F0CC7" w:rsidRDefault="00A26517" w:rsidP="002F0CC7">
      <w:pPr>
        <w:spacing w:after="0" w:line="240" w:lineRule="auto"/>
        <w:ind w:left="720"/>
        <w:rPr>
          <w:rFonts w:ascii="PT Mono" w:hAnsi="PT Mono"/>
        </w:rPr>
      </w:pPr>
      <w:r w:rsidRPr="00C32EC4">
        <w:rPr>
          <w:rFonts w:ascii="PT Mono" w:hAnsi="PT Mono"/>
        </w:rPr>
        <w:t>     ('pending', 'fetched', 'processed', 'failed'</w:t>
      </w:r>
      <w:proofErr w:type="gramStart"/>
      <w:r w:rsidRPr="00C32EC4">
        <w:rPr>
          <w:rFonts w:ascii="PT Mono" w:hAnsi="PT Mono"/>
        </w:rPr>
        <w:t>);</w:t>
      </w:r>
      <w:proofErr w:type="gramEnd"/>
    </w:p>
    <w:p w14:paraId="73E38642" w14:textId="77777777" w:rsidR="002F0CC7" w:rsidRDefault="00A26517" w:rsidP="002F0CC7">
      <w:pPr>
        <w:spacing w:after="0" w:line="240" w:lineRule="auto"/>
        <w:ind w:left="720"/>
        <w:rPr>
          <w:rFonts w:ascii="PT Mono" w:hAnsi="PT Mono"/>
        </w:rPr>
      </w:pPr>
      <w:r w:rsidRPr="00C32EC4">
        <w:rPr>
          <w:rFonts w:ascii="PT Mono" w:hAnsi="PT Mono"/>
        </w:rPr>
        <w:t>ALTER TABLE filings</w:t>
      </w:r>
    </w:p>
    <w:p w14:paraId="45B86F88" w14:textId="77777777" w:rsidR="002F0CC7" w:rsidRDefault="00A26517" w:rsidP="002F0CC7">
      <w:pPr>
        <w:spacing w:after="0" w:line="240" w:lineRule="auto"/>
        <w:ind w:left="720"/>
        <w:rPr>
          <w:rFonts w:ascii="PT Mono" w:hAnsi="PT Mono"/>
        </w:rPr>
      </w:pPr>
      <w:r w:rsidRPr="00C32EC4">
        <w:rPr>
          <w:rFonts w:ascii="PT Mono" w:hAnsi="PT Mono"/>
        </w:rPr>
        <w:t>     ALTER COLUMN </w:t>
      </w:r>
      <w:proofErr w:type="spellStart"/>
      <w:r w:rsidRPr="00C32EC4">
        <w:rPr>
          <w:rFonts w:ascii="PT Mono" w:hAnsi="PT Mono"/>
        </w:rPr>
        <w:t>processing_status</w:t>
      </w:r>
      <w:proofErr w:type="spellEnd"/>
    </w:p>
    <w:p w14:paraId="295B41BB" w14:textId="7AA276E7" w:rsidR="00A26517" w:rsidRDefault="00A26517" w:rsidP="002F0CC7">
      <w:pPr>
        <w:spacing w:after="0" w:line="240" w:lineRule="auto"/>
        <w:ind w:left="720"/>
        <w:rPr>
          <w:rFonts w:ascii="PT Mono" w:hAnsi="PT Mono"/>
        </w:rPr>
      </w:pPr>
      <w:r w:rsidRPr="00C32EC4">
        <w:rPr>
          <w:rFonts w:ascii="PT Mono" w:hAnsi="PT Mono"/>
        </w:rPr>
        <w:t>     TYPE processing_status_enum USING processing_</w:t>
      </w:r>
      <w:proofErr w:type="gramStart"/>
      <w:r w:rsidRPr="00C32EC4">
        <w:rPr>
          <w:rFonts w:ascii="PT Mono" w:hAnsi="PT Mono"/>
        </w:rPr>
        <w:t>status::</w:t>
      </w:r>
      <w:proofErr w:type="gramEnd"/>
      <w:r w:rsidRPr="00C32EC4">
        <w:rPr>
          <w:rFonts w:ascii="PT Mono" w:hAnsi="PT Mono"/>
        </w:rPr>
        <w:t>processing_status_</w:t>
      </w:r>
      <w:proofErr w:type="gramStart"/>
      <w:r w:rsidRPr="00C32EC4">
        <w:rPr>
          <w:rFonts w:ascii="PT Mono" w:hAnsi="PT Mono"/>
        </w:rPr>
        <w:t>enum;</w:t>
      </w:r>
      <w:proofErr w:type="gramEnd"/>
    </w:p>
    <w:p w14:paraId="16D21B79" w14:textId="77777777" w:rsidR="00A67DC7" w:rsidRPr="00C32EC4" w:rsidRDefault="00A67DC7" w:rsidP="002F0CC7">
      <w:pPr>
        <w:spacing w:after="0" w:line="240" w:lineRule="auto"/>
        <w:ind w:left="720"/>
        <w:rPr>
          <w:rFonts w:ascii="PT Mono" w:hAnsi="PT Mono"/>
        </w:rPr>
      </w:pPr>
    </w:p>
    <w:p w14:paraId="2CF562D9" w14:textId="77777777" w:rsidR="00A26517" w:rsidRDefault="00A26517" w:rsidP="00C32EC4">
      <w:pPr>
        <w:pStyle w:val="Heading4"/>
      </w:pPr>
      <w:r>
        <w:t>9. Code Duplication (B-)</w:t>
      </w:r>
    </w:p>
    <w:p w14:paraId="5CDDF659" w14:textId="77777777" w:rsidR="00A26517" w:rsidRDefault="00A26517" w:rsidP="00C32EC4">
      <w:pPr>
        <w:pStyle w:val="Heading5"/>
      </w:pPr>
      <w:r>
        <w:t>Issues:</w:t>
      </w:r>
    </w:p>
    <w:p w14:paraId="2A80F550" w14:textId="77777777" w:rsidR="00A26517" w:rsidRDefault="00A26517" w:rsidP="00C32EC4">
      <w:pPr>
        <w:pStyle w:val="ListParagraph"/>
        <w:numPr>
          <w:ilvl w:val="0"/>
          <w:numId w:val="15"/>
        </w:numPr>
      </w:pPr>
      <w:r>
        <w:t>Regex compilation: Pattern compilation repeated across modules</w:t>
      </w:r>
    </w:p>
    <w:p w14:paraId="304FC0AD" w14:textId="77777777" w:rsidR="00A26517" w:rsidRDefault="00A26517" w:rsidP="00C32EC4">
      <w:pPr>
        <w:pStyle w:val="ListParagraph"/>
        <w:numPr>
          <w:ilvl w:val="0"/>
          <w:numId w:val="15"/>
        </w:numPr>
      </w:pPr>
      <w:r>
        <w:t xml:space="preserve">Rate limiting logic: Duplicated in </w:t>
      </w:r>
      <w:proofErr w:type="spellStart"/>
      <w:r>
        <w:t>SECClient</w:t>
      </w:r>
      <w:proofErr w:type="spellEnd"/>
      <w:r>
        <w:t xml:space="preserve"> and </w:t>
      </w:r>
      <w:proofErr w:type="spellStart"/>
      <w:r>
        <w:t>FilingFetcher</w:t>
      </w:r>
      <w:proofErr w:type="spellEnd"/>
    </w:p>
    <w:p w14:paraId="7E9F72AD" w14:textId="77777777" w:rsidR="00A26517" w:rsidRDefault="00A26517" w:rsidP="00C32EC4">
      <w:pPr>
        <w:pStyle w:val="ListParagraph"/>
        <w:numPr>
          <w:ilvl w:val="0"/>
          <w:numId w:val="15"/>
        </w:numPr>
      </w:pPr>
      <w:r>
        <w:t>Error handling patterns: Similar try/except blocks repeated</w:t>
      </w:r>
    </w:p>
    <w:p w14:paraId="42FF96C5" w14:textId="0583B8CB" w:rsidR="00A26517" w:rsidRDefault="00A26517" w:rsidP="00C32EC4">
      <w:pPr>
        <w:pStyle w:val="Heading5"/>
      </w:pPr>
      <w:r>
        <w:t>Recommendations:</w:t>
      </w:r>
    </w:p>
    <w:p w14:paraId="1F3F4675" w14:textId="77777777" w:rsidR="002F0CC7" w:rsidRDefault="00A26517" w:rsidP="002F0CC7">
      <w:pPr>
        <w:spacing w:after="0" w:line="240" w:lineRule="auto"/>
        <w:ind w:left="720"/>
        <w:rPr>
          <w:rFonts w:ascii="PT Mono" w:hAnsi="PT Mono"/>
        </w:rPr>
      </w:pPr>
      <w:r w:rsidRPr="00C32EC4">
        <w:rPr>
          <w:rFonts w:ascii="PT Mono" w:hAnsi="PT Mono"/>
        </w:rPr>
        <w:t># Extract common utilities:</w:t>
      </w:r>
    </w:p>
    <w:p w14:paraId="68BA0708" w14:textId="77777777" w:rsidR="002F0CC7" w:rsidRDefault="00A26517" w:rsidP="002F0CC7">
      <w:pPr>
        <w:spacing w:after="0" w:line="240" w:lineRule="auto"/>
        <w:ind w:left="720"/>
        <w:rPr>
          <w:rFonts w:ascii="PT Mono" w:hAnsi="PT Mono"/>
        </w:rPr>
      </w:pPr>
      <w:r w:rsidRPr="00C32EC4">
        <w:rPr>
          <w:rFonts w:ascii="PT Mono" w:hAnsi="PT Mono"/>
        </w:rPr>
        <w:t># </w:t>
      </w:r>
      <w:proofErr w:type="spellStart"/>
      <w:r w:rsidRPr="00C32EC4">
        <w:rPr>
          <w:rFonts w:ascii="PT Mono" w:hAnsi="PT Mono"/>
        </w:rPr>
        <w:t>src</w:t>
      </w:r>
      <w:proofErr w:type="spellEnd"/>
      <w:r w:rsidRPr="00C32EC4">
        <w:rPr>
          <w:rFonts w:ascii="PT Mono" w:hAnsi="PT Mono"/>
        </w:rPr>
        <w:t>/utils/</w:t>
      </w:r>
      <w:proofErr w:type="spellStart"/>
      <w:r w:rsidRPr="00C32EC4">
        <w:rPr>
          <w:rFonts w:ascii="PT Mono" w:hAnsi="PT Mono"/>
        </w:rPr>
        <w:t>rate_limiter.pyclass</w:t>
      </w:r>
      <w:proofErr w:type="spellEnd"/>
      <w:r w:rsidRPr="00C32EC4">
        <w:rPr>
          <w:rFonts w:ascii="PT Mono" w:hAnsi="PT Mono"/>
        </w:rPr>
        <w:t> </w:t>
      </w:r>
      <w:proofErr w:type="spellStart"/>
      <w:r w:rsidRPr="00C32EC4">
        <w:rPr>
          <w:rFonts w:ascii="PT Mono" w:hAnsi="PT Mono"/>
        </w:rPr>
        <w:t>RateLimiter</w:t>
      </w:r>
      <w:proofErr w:type="spellEnd"/>
      <w:r w:rsidRPr="00C32EC4">
        <w:rPr>
          <w:rFonts w:ascii="PT Mono" w:hAnsi="PT Mono"/>
        </w:rPr>
        <w:t>:</w:t>
      </w:r>
    </w:p>
    <w:p w14:paraId="54B58D77" w14:textId="77777777" w:rsidR="002F0CC7" w:rsidRDefault="00A26517" w:rsidP="002F0CC7">
      <w:pPr>
        <w:spacing w:after="0" w:line="240" w:lineRule="auto"/>
        <w:ind w:left="720"/>
        <w:rPr>
          <w:rFonts w:ascii="PT Mono" w:hAnsi="PT Mono"/>
        </w:rPr>
      </w:pPr>
      <w:r w:rsidRPr="00C32EC4">
        <w:rPr>
          <w:rFonts w:ascii="PT Mono" w:hAnsi="PT Mono"/>
        </w:rPr>
        <w:t>    def __</w:t>
      </w:r>
      <w:proofErr w:type="spellStart"/>
      <w:r w:rsidRPr="00C32EC4">
        <w:rPr>
          <w:rFonts w:ascii="PT Mono" w:hAnsi="PT Mono"/>
        </w:rPr>
        <w:t>init</w:t>
      </w:r>
      <w:proofErr w:type="spellEnd"/>
      <w:r w:rsidRPr="00C32EC4">
        <w:rPr>
          <w:rFonts w:ascii="PT Mono" w:hAnsi="PT Mono"/>
        </w:rPr>
        <w:t>_</w:t>
      </w:r>
      <w:proofErr w:type="gramStart"/>
      <w:r w:rsidRPr="00C32EC4">
        <w:rPr>
          <w:rFonts w:ascii="PT Mono" w:hAnsi="PT Mono"/>
        </w:rPr>
        <w:t>_(</w:t>
      </w:r>
      <w:proofErr w:type="gramEnd"/>
      <w:r w:rsidRPr="00C32EC4">
        <w:rPr>
          <w:rFonts w:ascii="PT Mono" w:hAnsi="PT Mono"/>
        </w:rPr>
        <w:t>self, </w:t>
      </w:r>
      <w:proofErr w:type="spellStart"/>
      <w:r w:rsidRPr="00C32EC4">
        <w:rPr>
          <w:rFonts w:ascii="PT Mono" w:hAnsi="PT Mono"/>
        </w:rPr>
        <w:t>min_interval</w:t>
      </w:r>
      <w:proofErr w:type="spellEnd"/>
      <w:r w:rsidRPr="00C32EC4">
        <w:rPr>
          <w:rFonts w:ascii="PT Mono" w:hAnsi="PT Mono"/>
        </w:rPr>
        <w:t>: float):</w:t>
      </w:r>
    </w:p>
    <w:p w14:paraId="41CE0C78" w14:textId="77777777" w:rsidR="002F0CC7" w:rsidRDefault="00A26517" w:rsidP="002F0CC7">
      <w:pPr>
        <w:spacing w:after="0" w:line="240" w:lineRule="auto"/>
        <w:ind w:left="720"/>
        <w:rPr>
          <w:rFonts w:ascii="PT Mono" w:hAnsi="PT Mono"/>
        </w:rPr>
      </w:pPr>
      <w:r w:rsidRPr="00C32EC4">
        <w:rPr>
          <w:rFonts w:ascii="PT Mono" w:hAnsi="PT Mono"/>
        </w:rPr>
        <w:lastRenderedPageBreak/>
        <w:t>        </w:t>
      </w:r>
      <w:proofErr w:type="spellStart"/>
      <w:r w:rsidRPr="00C32EC4">
        <w:rPr>
          <w:rFonts w:ascii="PT Mono" w:hAnsi="PT Mono"/>
        </w:rPr>
        <w:t>self.min_interval</w:t>
      </w:r>
      <w:proofErr w:type="spellEnd"/>
      <w:r w:rsidRPr="00C32EC4">
        <w:rPr>
          <w:rFonts w:ascii="PT Mono" w:hAnsi="PT Mono"/>
        </w:rPr>
        <w:t> = </w:t>
      </w:r>
      <w:proofErr w:type="spellStart"/>
      <w:r w:rsidRPr="00C32EC4">
        <w:rPr>
          <w:rFonts w:ascii="PT Mono" w:hAnsi="PT Mono"/>
        </w:rPr>
        <w:t>min_interval</w:t>
      </w:r>
      <w:proofErr w:type="spellEnd"/>
    </w:p>
    <w:p w14:paraId="47BD338C" w14:textId="77777777" w:rsidR="002F0CC7" w:rsidRDefault="00A26517" w:rsidP="002F0CC7">
      <w:pPr>
        <w:spacing w:after="0" w:line="240" w:lineRule="auto"/>
        <w:ind w:left="720"/>
        <w:rPr>
          <w:rFonts w:ascii="PT Mono" w:hAnsi="PT Mono"/>
        </w:rPr>
      </w:pPr>
      <w:r w:rsidRPr="00C32EC4">
        <w:rPr>
          <w:rFonts w:ascii="PT Mono" w:hAnsi="PT Mono"/>
        </w:rPr>
        <w:t>        </w:t>
      </w:r>
      <w:proofErr w:type="gramStart"/>
      <w:r w:rsidRPr="00C32EC4">
        <w:rPr>
          <w:rFonts w:ascii="PT Mono" w:hAnsi="PT Mono"/>
        </w:rPr>
        <w:t>self._</w:t>
      </w:r>
      <w:proofErr w:type="gramEnd"/>
      <w:r w:rsidRPr="00C32EC4">
        <w:rPr>
          <w:rFonts w:ascii="PT Mono" w:hAnsi="PT Mono"/>
        </w:rPr>
        <w:t>last_request = 0.0</w:t>
      </w:r>
    </w:p>
    <w:p w14:paraId="0A0F7FDC" w14:textId="77777777" w:rsidR="002F0CC7" w:rsidRDefault="00A26517" w:rsidP="002F0CC7">
      <w:pPr>
        <w:spacing w:after="0" w:line="240" w:lineRule="auto"/>
        <w:ind w:left="720"/>
        <w:rPr>
          <w:rFonts w:ascii="PT Mono" w:hAnsi="PT Mono"/>
        </w:rPr>
      </w:pPr>
      <w:r w:rsidRPr="00C32EC4">
        <w:rPr>
          <w:rFonts w:ascii="PT Mono" w:hAnsi="PT Mono"/>
        </w:rPr>
        <w:t>        def wait(self):</w:t>
      </w:r>
    </w:p>
    <w:p w14:paraId="5A816B09" w14:textId="77777777" w:rsidR="002F0CC7" w:rsidRDefault="00A26517" w:rsidP="002F0CC7">
      <w:pPr>
        <w:spacing w:after="0" w:line="240" w:lineRule="auto"/>
        <w:ind w:left="720"/>
        <w:rPr>
          <w:rFonts w:ascii="PT Mono" w:hAnsi="PT Mono"/>
        </w:rPr>
      </w:pPr>
      <w:r w:rsidRPr="00C32EC4">
        <w:rPr>
          <w:rFonts w:ascii="PT Mono" w:hAnsi="PT Mono"/>
        </w:rPr>
        <w:t>        elapsed = </w:t>
      </w:r>
      <w:proofErr w:type="spellStart"/>
      <w:proofErr w:type="gramStart"/>
      <w:r w:rsidRPr="00C32EC4">
        <w:rPr>
          <w:rFonts w:ascii="PT Mono" w:hAnsi="PT Mono"/>
        </w:rPr>
        <w:t>time.time</w:t>
      </w:r>
      <w:proofErr w:type="spellEnd"/>
      <w:proofErr w:type="gramEnd"/>
      <w:r w:rsidRPr="00C32EC4">
        <w:rPr>
          <w:rFonts w:ascii="PT Mono" w:hAnsi="PT Mono"/>
        </w:rPr>
        <w:t>() - </w:t>
      </w:r>
      <w:proofErr w:type="gramStart"/>
      <w:r w:rsidRPr="00C32EC4">
        <w:rPr>
          <w:rFonts w:ascii="PT Mono" w:hAnsi="PT Mono"/>
        </w:rPr>
        <w:t>self._</w:t>
      </w:r>
      <w:proofErr w:type="spellStart"/>
      <w:proofErr w:type="gramEnd"/>
      <w:r w:rsidRPr="00C32EC4">
        <w:rPr>
          <w:rFonts w:ascii="PT Mono" w:hAnsi="PT Mono"/>
        </w:rPr>
        <w:t>last_request</w:t>
      </w:r>
      <w:proofErr w:type="spellEnd"/>
    </w:p>
    <w:p w14:paraId="7CE8BC83" w14:textId="77777777" w:rsidR="002F0CC7" w:rsidRDefault="00A26517" w:rsidP="002F0CC7">
      <w:pPr>
        <w:spacing w:after="0" w:line="240" w:lineRule="auto"/>
        <w:ind w:left="720"/>
        <w:rPr>
          <w:rFonts w:ascii="PT Mono" w:hAnsi="PT Mono"/>
        </w:rPr>
      </w:pPr>
      <w:r w:rsidRPr="00C32EC4">
        <w:rPr>
          <w:rFonts w:ascii="PT Mono" w:hAnsi="PT Mono"/>
        </w:rPr>
        <w:t>        if elapsed &lt; </w:t>
      </w:r>
      <w:proofErr w:type="spellStart"/>
      <w:r w:rsidRPr="00C32EC4">
        <w:rPr>
          <w:rFonts w:ascii="PT Mono" w:hAnsi="PT Mono"/>
        </w:rPr>
        <w:t>self.min_interval</w:t>
      </w:r>
      <w:proofErr w:type="spellEnd"/>
      <w:r w:rsidRPr="00C32EC4">
        <w:rPr>
          <w:rFonts w:ascii="PT Mono" w:hAnsi="PT Mono"/>
        </w:rPr>
        <w:t>:</w:t>
      </w:r>
    </w:p>
    <w:p w14:paraId="751D7164" w14:textId="77777777" w:rsidR="002F0CC7" w:rsidRDefault="00A26517" w:rsidP="002F0CC7">
      <w:pPr>
        <w:spacing w:after="0" w:line="240" w:lineRule="auto"/>
        <w:ind w:left="720"/>
        <w:rPr>
          <w:rFonts w:ascii="PT Mono" w:hAnsi="PT Mono"/>
        </w:rPr>
      </w:pPr>
      <w:r w:rsidRPr="00C32EC4">
        <w:rPr>
          <w:rFonts w:ascii="PT Mono" w:hAnsi="PT Mono"/>
        </w:rPr>
        <w:t>            </w:t>
      </w:r>
      <w:proofErr w:type="gramStart"/>
      <w:r w:rsidRPr="00C32EC4">
        <w:rPr>
          <w:rFonts w:ascii="PT Mono" w:hAnsi="PT Mono"/>
        </w:rPr>
        <w:t>time.sleep</w:t>
      </w:r>
      <w:proofErr w:type="gramEnd"/>
      <w:r w:rsidRPr="00C32EC4">
        <w:rPr>
          <w:rFonts w:ascii="PT Mono" w:hAnsi="PT Mono"/>
        </w:rPr>
        <w:t>(self.min_interval - elapsed)</w:t>
      </w:r>
    </w:p>
    <w:p w14:paraId="6247DEC1" w14:textId="0794DE36" w:rsidR="00A26517" w:rsidRDefault="00A26517" w:rsidP="002F0CC7">
      <w:pPr>
        <w:spacing w:after="0" w:line="240" w:lineRule="auto"/>
        <w:ind w:left="720"/>
        <w:rPr>
          <w:rFonts w:ascii="PT Mono" w:hAnsi="PT Mono"/>
        </w:rPr>
      </w:pPr>
      <w:r w:rsidRPr="00C32EC4">
        <w:rPr>
          <w:rFonts w:ascii="PT Mono" w:hAnsi="PT Mono"/>
        </w:rPr>
        <w:t>        </w:t>
      </w:r>
      <w:proofErr w:type="gramStart"/>
      <w:r w:rsidRPr="00C32EC4">
        <w:rPr>
          <w:rFonts w:ascii="PT Mono" w:hAnsi="PT Mono"/>
        </w:rPr>
        <w:t>self._</w:t>
      </w:r>
      <w:proofErr w:type="gramEnd"/>
      <w:r w:rsidRPr="00C32EC4">
        <w:rPr>
          <w:rFonts w:ascii="PT Mono" w:hAnsi="PT Mono"/>
        </w:rPr>
        <w:t>last_request = </w:t>
      </w:r>
      <w:proofErr w:type="gramStart"/>
      <w:r w:rsidRPr="00C32EC4">
        <w:rPr>
          <w:rFonts w:ascii="PT Mono" w:hAnsi="PT Mono"/>
        </w:rPr>
        <w:t>time.time</w:t>
      </w:r>
      <w:proofErr w:type="gramEnd"/>
      <w:r w:rsidRPr="00C32EC4">
        <w:rPr>
          <w:rFonts w:ascii="PT Mono" w:hAnsi="PT Mono"/>
        </w:rPr>
        <w:t>()</w:t>
      </w:r>
    </w:p>
    <w:p w14:paraId="1872B848" w14:textId="77777777" w:rsidR="002F0CC7" w:rsidRPr="00C32EC4" w:rsidRDefault="002F0CC7" w:rsidP="002F0CC7">
      <w:pPr>
        <w:spacing w:after="0" w:line="240" w:lineRule="auto"/>
        <w:ind w:left="720"/>
        <w:rPr>
          <w:rFonts w:ascii="PT Mono" w:hAnsi="PT Mono"/>
        </w:rPr>
      </w:pPr>
    </w:p>
    <w:p w14:paraId="7A396E1F" w14:textId="77777777" w:rsidR="00A26517" w:rsidRDefault="00A26517" w:rsidP="002F0CC7">
      <w:pPr>
        <w:pStyle w:val="Heading4"/>
      </w:pPr>
      <w:r>
        <w:t>10. LLM Integration Risks (B)</w:t>
      </w:r>
    </w:p>
    <w:p w14:paraId="08429D91" w14:textId="77777777" w:rsidR="00A26517" w:rsidRDefault="00A26517" w:rsidP="002F0CC7">
      <w:pPr>
        <w:pStyle w:val="Heading5"/>
      </w:pPr>
      <w:r>
        <w:t>Issues:</w:t>
      </w:r>
    </w:p>
    <w:p w14:paraId="5F66ED1D" w14:textId="77777777" w:rsidR="00A26517" w:rsidRDefault="00A26517" w:rsidP="002F0CC7">
      <w:pPr>
        <w:pStyle w:val="ListParagraph"/>
        <w:numPr>
          <w:ilvl w:val="0"/>
          <w:numId w:val="22"/>
        </w:numPr>
      </w:pPr>
      <w:r>
        <w:t>No cost budget enforcement: Could accidentally spend large amounts</w:t>
      </w:r>
    </w:p>
    <w:p w14:paraId="0AA36C7F" w14:textId="77777777" w:rsidR="00A26517" w:rsidRDefault="00A26517" w:rsidP="002F0CC7">
      <w:pPr>
        <w:pStyle w:val="ListParagraph"/>
        <w:numPr>
          <w:ilvl w:val="0"/>
          <w:numId w:val="22"/>
        </w:numPr>
      </w:pPr>
      <w:r>
        <w:t>No response validation: Doesn't validate LLM JSON output structure</w:t>
      </w:r>
    </w:p>
    <w:p w14:paraId="3A85FA63" w14:textId="77777777" w:rsidR="00A26517" w:rsidRDefault="00A26517" w:rsidP="002F0CC7">
      <w:pPr>
        <w:pStyle w:val="ListParagraph"/>
        <w:numPr>
          <w:ilvl w:val="0"/>
          <w:numId w:val="22"/>
        </w:numPr>
      </w:pPr>
      <w:r>
        <w:t>Single provider: Tightly coupled to OpenAI (no Anthropic/local LLM support)</w:t>
      </w:r>
    </w:p>
    <w:p w14:paraId="40E36EEC" w14:textId="77777777" w:rsidR="00A26517" w:rsidRDefault="00A26517" w:rsidP="002F0CC7">
      <w:pPr>
        <w:pStyle w:val="ListParagraph"/>
        <w:numPr>
          <w:ilvl w:val="0"/>
          <w:numId w:val="22"/>
        </w:numPr>
      </w:pPr>
      <w:r>
        <w:t xml:space="preserve">Token counting approximation: Falls back to </w:t>
      </w:r>
      <w:proofErr w:type="spellStart"/>
      <w:r>
        <w:t>len</w:t>
      </w:r>
      <w:proofErr w:type="spellEnd"/>
      <w:r>
        <w:t xml:space="preserve">(text) // 4 without </w:t>
      </w:r>
      <w:proofErr w:type="spellStart"/>
      <w:r>
        <w:t>tiktoken</w:t>
      </w:r>
      <w:proofErr w:type="spellEnd"/>
    </w:p>
    <w:p w14:paraId="70232E18" w14:textId="77777777" w:rsidR="00A26517" w:rsidRDefault="00A26517" w:rsidP="002F0CC7">
      <w:pPr>
        <w:pStyle w:val="Heading5"/>
      </w:pPr>
      <w:r>
        <w:t>Recommendations:</w:t>
      </w:r>
    </w:p>
    <w:p w14:paraId="27D31783" w14:textId="77777777" w:rsidR="002F0CC7" w:rsidRDefault="00A26517" w:rsidP="002F0CC7">
      <w:pPr>
        <w:spacing w:after="0" w:line="240" w:lineRule="auto"/>
        <w:ind w:left="720"/>
      </w:pPr>
      <w:r>
        <w:t># Add cost guards:</w:t>
      </w:r>
    </w:p>
    <w:p w14:paraId="2B41E629" w14:textId="77777777" w:rsidR="002F0CC7" w:rsidRDefault="00A26517" w:rsidP="002F0CC7">
      <w:pPr>
        <w:spacing w:after="0" w:line="240" w:lineRule="auto"/>
        <w:ind w:left="720"/>
      </w:pPr>
      <w:r>
        <w:t>class </w:t>
      </w:r>
      <w:proofErr w:type="spellStart"/>
      <w:r>
        <w:t>OpenAIClient</w:t>
      </w:r>
      <w:proofErr w:type="spellEnd"/>
      <w:r>
        <w:t>:</w:t>
      </w:r>
    </w:p>
    <w:p w14:paraId="78776F2D" w14:textId="77777777" w:rsidR="002F0CC7" w:rsidRDefault="00A26517" w:rsidP="002F0CC7">
      <w:pPr>
        <w:spacing w:after="0" w:line="240" w:lineRule="auto"/>
        <w:ind w:left="720"/>
      </w:pPr>
      <w:r>
        <w:t>    def __init_</w:t>
      </w:r>
      <w:proofErr w:type="gramStart"/>
      <w:r>
        <w:t>_(</w:t>
      </w:r>
      <w:proofErr w:type="gramEnd"/>
      <w:r>
        <w:t>self, </w:t>
      </w:r>
      <w:proofErr w:type="spellStart"/>
      <w:r>
        <w:t>max_cost_usd</w:t>
      </w:r>
      <w:proofErr w:type="spellEnd"/>
      <w:r>
        <w:t>: float = 100.0):</w:t>
      </w:r>
    </w:p>
    <w:p w14:paraId="70F67A17" w14:textId="77777777" w:rsidR="002F0CC7" w:rsidRDefault="00A26517" w:rsidP="002F0CC7">
      <w:pPr>
        <w:spacing w:after="0" w:line="240" w:lineRule="auto"/>
        <w:ind w:left="720"/>
      </w:pPr>
      <w:r>
        <w:t>        </w:t>
      </w:r>
      <w:proofErr w:type="spellStart"/>
      <w:r>
        <w:t>self.max_cost_usd</w:t>
      </w:r>
      <w:proofErr w:type="spellEnd"/>
      <w:r>
        <w:t> = </w:t>
      </w:r>
      <w:proofErr w:type="spellStart"/>
      <w:r>
        <w:t>max_cost_usd</w:t>
      </w:r>
      <w:proofErr w:type="spellEnd"/>
    </w:p>
    <w:p w14:paraId="1992D071" w14:textId="77777777" w:rsidR="00A67DC7" w:rsidRDefault="00A67DC7" w:rsidP="002F0CC7">
      <w:pPr>
        <w:spacing w:after="0" w:line="240" w:lineRule="auto"/>
        <w:ind w:left="720"/>
      </w:pPr>
    </w:p>
    <w:p w14:paraId="2ADFF832" w14:textId="77777777" w:rsidR="00A67DC7" w:rsidRDefault="00A26517" w:rsidP="002F0CC7">
      <w:pPr>
        <w:spacing w:after="0" w:line="240" w:lineRule="auto"/>
        <w:ind w:left="720"/>
      </w:pPr>
      <w:r>
        <w:t>    def </w:t>
      </w:r>
      <w:proofErr w:type="gramStart"/>
      <w:r>
        <w:t>complete(</w:t>
      </w:r>
      <w:proofErr w:type="gramEnd"/>
      <w:r>
        <w:t>self, prompt: str) -&gt; </w:t>
      </w:r>
      <w:proofErr w:type="spellStart"/>
      <w:r>
        <w:t>LLMResponse</w:t>
      </w:r>
      <w:proofErr w:type="spellEnd"/>
      <w:r>
        <w:t>:</w:t>
      </w:r>
    </w:p>
    <w:p w14:paraId="01647432" w14:textId="77777777" w:rsidR="00A67DC7" w:rsidRDefault="00A26517" w:rsidP="002F0CC7">
      <w:pPr>
        <w:spacing w:after="0" w:line="240" w:lineRule="auto"/>
        <w:ind w:left="720"/>
      </w:pPr>
      <w:r>
        <w:t>        if </w:t>
      </w:r>
      <w:proofErr w:type="spellStart"/>
      <w:proofErr w:type="gramStart"/>
      <w:r>
        <w:t>self.cost</w:t>
      </w:r>
      <w:proofErr w:type="gramEnd"/>
      <w:r>
        <w:t>_</w:t>
      </w:r>
      <w:proofErr w:type="gramStart"/>
      <w:r>
        <w:t>tracker.total</w:t>
      </w:r>
      <w:proofErr w:type="gramEnd"/>
      <w:r>
        <w:t>_cost</w:t>
      </w:r>
      <w:proofErr w:type="spellEnd"/>
      <w:r>
        <w:t> &gt;= </w:t>
      </w:r>
      <w:proofErr w:type="spellStart"/>
      <w:r>
        <w:t>self.max_cost_usd</w:t>
      </w:r>
      <w:proofErr w:type="spellEnd"/>
      <w:r>
        <w:t>:</w:t>
      </w:r>
    </w:p>
    <w:p w14:paraId="3EC2C090" w14:textId="77777777" w:rsidR="00A67DC7" w:rsidRDefault="00A26517" w:rsidP="002F0CC7">
      <w:pPr>
        <w:spacing w:after="0" w:line="240" w:lineRule="auto"/>
        <w:ind w:left="720"/>
      </w:pPr>
      <w:r>
        <w:t>            raise </w:t>
      </w:r>
      <w:proofErr w:type="gramStart"/>
      <w:r>
        <w:t>BudgetExceededError(</w:t>
      </w:r>
      <w:proofErr w:type="gramEnd"/>
    </w:p>
    <w:p w14:paraId="5F0C0CE9" w14:textId="77777777" w:rsidR="00A67DC7" w:rsidRDefault="00A26517" w:rsidP="002F0CC7">
      <w:pPr>
        <w:spacing w:after="0" w:line="240" w:lineRule="auto"/>
        <w:ind w:left="720"/>
      </w:pPr>
      <w:r>
        <w:t>                </w:t>
      </w:r>
      <w:proofErr w:type="spellStart"/>
      <w:r>
        <w:t>f"Cost</w:t>
      </w:r>
      <w:proofErr w:type="spellEnd"/>
      <w:r>
        <w:t> limit ${</w:t>
      </w:r>
      <w:proofErr w:type="spellStart"/>
      <w:r>
        <w:t>self.max_cost_usd</w:t>
      </w:r>
      <w:proofErr w:type="spellEnd"/>
      <w:r>
        <w:t>} exceeded"</w:t>
      </w:r>
    </w:p>
    <w:p w14:paraId="0D0279CA" w14:textId="77777777" w:rsidR="00A67DC7" w:rsidRDefault="00A26517" w:rsidP="002F0CC7">
      <w:pPr>
        <w:spacing w:after="0" w:line="240" w:lineRule="auto"/>
        <w:ind w:left="720"/>
      </w:pPr>
      <w:r>
        <w:t>            )</w:t>
      </w:r>
    </w:p>
    <w:p w14:paraId="0DBA08C4" w14:textId="6C5827F9" w:rsidR="00A26517" w:rsidRDefault="00A26517" w:rsidP="002F0CC7">
      <w:pPr>
        <w:spacing w:after="0" w:line="240" w:lineRule="auto"/>
        <w:ind w:left="720"/>
      </w:pPr>
      <w:r>
        <w:t>        # ... rest of method</w:t>
      </w:r>
    </w:p>
    <w:p w14:paraId="2D4A124D" w14:textId="77777777" w:rsidR="00A67DC7" w:rsidRDefault="00A67DC7" w:rsidP="00A26517">
      <w:pPr>
        <w:rPr>
          <w:rFonts w:ascii="Apple Color Emoji" w:hAnsi="Apple Color Emoji" w:cs="Apple Color Emoji"/>
        </w:rPr>
      </w:pPr>
    </w:p>
    <w:p w14:paraId="34EEF62F" w14:textId="3B073A72" w:rsidR="00A26517" w:rsidRDefault="00A26517" w:rsidP="00A67DC7">
      <w:pPr>
        <w:pStyle w:val="Heading2"/>
      </w:pPr>
      <w:r>
        <w:t>PRIORITY RECOMMENDATIONS</w:t>
      </w:r>
    </w:p>
    <w:p w14:paraId="4E673EA4" w14:textId="77777777" w:rsidR="00A26517" w:rsidRPr="00A67DC7" w:rsidRDefault="00A26517" w:rsidP="00A67DC7">
      <w:pPr>
        <w:pStyle w:val="Heading3"/>
      </w:pPr>
      <w:r>
        <w:t>Immediate (Fix within 1 sprint):</w:t>
      </w:r>
    </w:p>
    <w:p w14:paraId="69DB040D" w14:textId="77777777" w:rsidR="00A26517" w:rsidRDefault="00A26517" w:rsidP="00A67DC7">
      <w:pPr>
        <w:pStyle w:val="ListParagraph"/>
        <w:numPr>
          <w:ilvl w:val="0"/>
          <w:numId w:val="24"/>
        </w:numPr>
      </w:pPr>
      <w:r>
        <w:t>Replace bare except Exception with specific exceptions - Improves debugging</w:t>
      </w:r>
    </w:p>
    <w:p w14:paraId="123744D6" w14:textId="77777777" w:rsidR="00A26517" w:rsidRDefault="00A26517" w:rsidP="00A67DC7">
      <w:pPr>
        <w:pStyle w:val="ListParagraph"/>
        <w:numPr>
          <w:ilvl w:val="0"/>
          <w:numId w:val="24"/>
        </w:numPr>
      </w:pPr>
      <w:r>
        <w:t>Add LLM module tests - Critical for production confidence</w:t>
      </w:r>
    </w:p>
    <w:p w14:paraId="6D587E9C" w14:textId="77777777" w:rsidR="00A26517" w:rsidRDefault="00A26517" w:rsidP="00A67DC7">
      <w:pPr>
        <w:pStyle w:val="ListParagraph"/>
        <w:numPr>
          <w:ilvl w:val="0"/>
          <w:numId w:val="24"/>
        </w:numPr>
      </w:pPr>
      <w:r>
        <w:t>Pin dependencies in requirements-lock.txt - Prevents surprise breakage</w:t>
      </w:r>
    </w:p>
    <w:p w14:paraId="76FE21B3" w14:textId="77777777" w:rsidR="00A26517" w:rsidRDefault="00A26517" w:rsidP="00A67DC7">
      <w:pPr>
        <w:pStyle w:val="ListParagraph"/>
        <w:numPr>
          <w:ilvl w:val="0"/>
          <w:numId w:val="24"/>
        </w:numPr>
      </w:pPr>
      <w:r>
        <w:t>Add input validation layer - Prevents bad data from entering system</w:t>
      </w:r>
    </w:p>
    <w:p w14:paraId="0E5FD9F9" w14:textId="77777777" w:rsidR="00A26517" w:rsidRDefault="00A26517" w:rsidP="00A67DC7">
      <w:pPr>
        <w:pStyle w:val="Heading3"/>
      </w:pPr>
      <w:r>
        <w:t>Short-term (Fix within 1 month):</w:t>
      </w:r>
    </w:p>
    <w:p w14:paraId="0E39E85F" w14:textId="77777777" w:rsidR="00A26517" w:rsidRDefault="00A26517" w:rsidP="00A67DC7">
      <w:pPr>
        <w:pStyle w:val="ListParagraph"/>
        <w:numPr>
          <w:ilvl w:val="0"/>
          <w:numId w:val="24"/>
        </w:numPr>
      </w:pPr>
      <w:r>
        <w:t xml:space="preserve">Implement connection pooling - </w:t>
      </w:r>
      <w:proofErr w:type="gramStart"/>
      <w:r>
        <w:t>Better</w:t>
      </w:r>
      <w:proofErr w:type="gramEnd"/>
      <w:r>
        <w:t xml:space="preserve"> database performance</w:t>
      </w:r>
    </w:p>
    <w:p w14:paraId="5E943FDA" w14:textId="77777777" w:rsidR="00A26517" w:rsidRDefault="00A26517" w:rsidP="00A67DC7">
      <w:pPr>
        <w:pStyle w:val="ListParagraph"/>
        <w:numPr>
          <w:ilvl w:val="0"/>
          <w:numId w:val="24"/>
        </w:numPr>
      </w:pPr>
      <w:r>
        <w:t>Add structured logging - Essential for production debugging</w:t>
      </w:r>
    </w:p>
    <w:p w14:paraId="78628900" w14:textId="77777777" w:rsidR="00A26517" w:rsidRDefault="00A26517" w:rsidP="00A67DC7">
      <w:pPr>
        <w:pStyle w:val="ListParagraph"/>
        <w:numPr>
          <w:ilvl w:val="0"/>
          <w:numId w:val="24"/>
        </w:numPr>
      </w:pPr>
      <w:r>
        <w:t>Create database migrations framework - Use Alembic for schema evolution</w:t>
      </w:r>
    </w:p>
    <w:p w14:paraId="772EBA09" w14:textId="77777777" w:rsidR="00A26517" w:rsidRDefault="00A26517" w:rsidP="00A67DC7">
      <w:pPr>
        <w:pStyle w:val="ListParagraph"/>
        <w:numPr>
          <w:ilvl w:val="0"/>
          <w:numId w:val="24"/>
        </w:numPr>
      </w:pPr>
      <w:r>
        <w:t>Add cost budget enforcement to LLM client - Prevent runaway costs</w:t>
      </w:r>
    </w:p>
    <w:p w14:paraId="56A3E0D5" w14:textId="77777777" w:rsidR="00A26517" w:rsidRDefault="00A26517" w:rsidP="00A67DC7">
      <w:pPr>
        <w:pStyle w:val="Heading3"/>
      </w:pPr>
      <w:r>
        <w:t>Long-term (Next quarter):</w:t>
      </w:r>
    </w:p>
    <w:p w14:paraId="67F52511" w14:textId="77777777" w:rsidR="00A26517" w:rsidRDefault="00A26517" w:rsidP="00A67DC7">
      <w:pPr>
        <w:pStyle w:val="ListParagraph"/>
        <w:numPr>
          <w:ilvl w:val="0"/>
          <w:numId w:val="24"/>
        </w:numPr>
      </w:pPr>
      <w:r>
        <w:t>Implement async batch processing - 5-10x performance improvement</w:t>
      </w:r>
    </w:p>
    <w:p w14:paraId="429BE746" w14:textId="77777777" w:rsidR="00A26517" w:rsidRDefault="00A26517" w:rsidP="00A67DC7">
      <w:pPr>
        <w:pStyle w:val="ListParagraph"/>
        <w:numPr>
          <w:ilvl w:val="0"/>
          <w:numId w:val="24"/>
        </w:numPr>
      </w:pPr>
      <w:r>
        <w:t>Add comprehensive monitoring - Prometheus metrics, APM integration</w:t>
      </w:r>
    </w:p>
    <w:p w14:paraId="72044A0F" w14:textId="77777777" w:rsidR="00A26517" w:rsidRDefault="00A26517" w:rsidP="00A67DC7">
      <w:pPr>
        <w:pStyle w:val="ListParagraph"/>
        <w:numPr>
          <w:ilvl w:val="0"/>
          <w:numId w:val="24"/>
        </w:numPr>
      </w:pPr>
      <w:r>
        <w:t>Build multi-provider LLM abstraction - Reduce OpenAI lock-in</w:t>
      </w:r>
    </w:p>
    <w:p w14:paraId="299A154A" w14:textId="77777777" w:rsidR="00A26517" w:rsidRDefault="00A26517" w:rsidP="00A67DC7">
      <w:pPr>
        <w:pStyle w:val="ListParagraph"/>
        <w:numPr>
          <w:ilvl w:val="0"/>
          <w:numId w:val="24"/>
        </w:numPr>
      </w:pPr>
      <w:r>
        <w:t>Property-based testing - Increase test robustness with Hypothesis</w:t>
      </w:r>
    </w:p>
    <w:p w14:paraId="49199145" w14:textId="77777777" w:rsidR="00A67DC7" w:rsidRDefault="00A67DC7" w:rsidP="00A67DC7"/>
    <w:p w14:paraId="172F8AAE" w14:textId="15345F26" w:rsidR="00A26517" w:rsidRDefault="00A26517" w:rsidP="00A67DC7">
      <w:pPr>
        <w:pStyle w:val="Heading2"/>
      </w:pPr>
      <w:r>
        <w:lastRenderedPageBreak/>
        <w:t>METRICS SUMMARY</w:t>
      </w:r>
    </w:p>
    <w:tbl>
      <w:tblPr>
        <w:tblStyle w:val="TableGrid"/>
        <w:tblW w:w="0" w:type="auto"/>
        <w:tblLook w:val="04A0" w:firstRow="1" w:lastRow="0" w:firstColumn="1" w:lastColumn="0" w:noHBand="0" w:noVBand="1"/>
      </w:tblPr>
      <w:tblGrid>
        <w:gridCol w:w="1885"/>
        <w:gridCol w:w="810"/>
        <w:gridCol w:w="4590"/>
      </w:tblGrid>
      <w:tr w:rsidR="00A67DC7" w:rsidRPr="00A67DC7" w14:paraId="6496F483" w14:textId="77777777" w:rsidTr="00A67DC7">
        <w:trPr>
          <w:trHeight w:val="381"/>
        </w:trPr>
        <w:tc>
          <w:tcPr>
            <w:tcW w:w="1885" w:type="dxa"/>
          </w:tcPr>
          <w:p w14:paraId="36452B89" w14:textId="77777777" w:rsidR="00A67DC7" w:rsidRPr="00A67DC7" w:rsidRDefault="00A67DC7" w:rsidP="000B39FC">
            <w:pPr>
              <w:rPr>
                <w:b/>
                <w:bCs/>
              </w:rPr>
            </w:pPr>
            <w:r w:rsidRPr="00A67DC7">
              <w:rPr>
                <w:b/>
                <w:bCs/>
              </w:rPr>
              <w:t>Category</w:t>
            </w:r>
          </w:p>
        </w:tc>
        <w:tc>
          <w:tcPr>
            <w:tcW w:w="810" w:type="dxa"/>
          </w:tcPr>
          <w:p w14:paraId="16A4028F" w14:textId="77777777" w:rsidR="00A67DC7" w:rsidRPr="00A67DC7" w:rsidRDefault="00A67DC7" w:rsidP="000B39FC">
            <w:pPr>
              <w:rPr>
                <w:b/>
                <w:bCs/>
              </w:rPr>
            </w:pPr>
            <w:r w:rsidRPr="00A67DC7">
              <w:rPr>
                <w:b/>
                <w:bCs/>
              </w:rPr>
              <w:t>Grade</w:t>
            </w:r>
          </w:p>
        </w:tc>
        <w:tc>
          <w:tcPr>
            <w:tcW w:w="4590" w:type="dxa"/>
          </w:tcPr>
          <w:p w14:paraId="2D02EEFC" w14:textId="77777777" w:rsidR="00A67DC7" w:rsidRPr="00A67DC7" w:rsidRDefault="00A67DC7" w:rsidP="000B39FC">
            <w:pPr>
              <w:rPr>
                <w:b/>
                <w:bCs/>
              </w:rPr>
            </w:pPr>
            <w:r w:rsidRPr="00A67DC7">
              <w:rPr>
                <w:b/>
                <w:bCs/>
              </w:rPr>
              <w:t>Notes</w:t>
            </w:r>
          </w:p>
        </w:tc>
      </w:tr>
      <w:tr w:rsidR="00A67DC7" w:rsidRPr="00A67DC7" w14:paraId="437D5B7F" w14:textId="77777777" w:rsidTr="00A67DC7">
        <w:trPr>
          <w:trHeight w:val="359"/>
        </w:trPr>
        <w:tc>
          <w:tcPr>
            <w:tcW w:w="1885" w:type="dxa"/>
          </w:tcPr>
          <w:p w14:paraId="0E2F43EC" w14:textId="77777777" w:rsidR="00A67DC7" w:rsidRPr="00A67DC7" w:rsidRDefault="00A67DC7" w:rsidP="000B39FC">
            <w:r w:rsidRPr="00A67DC7">
              <w:t>Architecture</w:t>
            </w:r>
          </w:p>
        </w:tc>
        <w:tc>
          <w:tcPr>
            <w:tcW w:w="810" w:type="dxa"/>
          </w:tcPr>
          <w:p w14:paraId="464D71A7" w14:textId="77777777" w:rsidR="00A67DC7" w:rsidRPr="00A67DC7" w:rsidRDefault="00A67DC7" w:rsidP="000B39FC">
            <w:r w:rsidRPr="00A67DC7">
              <w:t>A</w:t>
            </w:r>
          </w:p>
        </w:tc>
        <w:tc>
          <w:tcPr>
            <w:tcW w:w="4590" w:type="dxa"/>
          </w:tcPr>
          <w:p w14:paraId="240DE0FF" w14:textId="77777777" w:rsidR="00A67DC7" w:rsidRPr="00A67DC7" w:rsidRDefault="00A67DC7" w:rsidP="000B39FC">
            <w:r w:rsidRPr="00A67DC7">
              <w:t>Excellent modular design</w:t>
            </w:r>
          </w:p>
        </w:tc>
      </w:tr>
      <w:tr w:rsidR="00A67DC7" w:rsidRPr="00A67DC7" w14:paraId="2E52A8FB" w14:textId="77777777" w:rsidTr="00A67DC7">
        <w:trPr>
          <w:trHeight w:val="381"/>
        </w:trPr>
        <w:tc>
          <w:tcPr>
            <w:tcW w:w="1885" w:type="dxa"/>
          </w:tcPr>
          <w:p w14:paraId="3B2BEE34" w14:textId="77777777" w:rsidR="00A67DC7" w:rsidRPr="00A67DC7" w:rsidRDefault="00A67DC7" w:rsidP="000B39FC">
            <w:r w:rsidRPr="00A67DC7">
              <w:t>Documentation</w:t>
            </w:r>
          </w:p>
        </w:tc>
        <w:tc>
          <w:tcPr>
            <w:tcW w:w="810" w:type="dxa"/>
          </w:tcPr>
          <w:p w14:paraId="1F5E1D48" w14:textId="77777777" w:rsidR="00A67DC7" w:rsidRPr="00A67DC7" w:rsidRDefault="00A67DC7" w:rsidP="000B39FC">
            <w:r w:rsidRPr="00A67DC7">
              <w:t>A-</w:t>
            </w:r>
          </w:p>
        </w:tc>
        <w:tc>
          <w:tcPr>
            <w:tcW w:w="4590" w:type="dxa"/>
          </w:tcPr>
          <w:p w14:paraId="78960535" w14:textId="77777777" w:rsidR="00A67DC7" w:rsidRPr="00A67DC7" w:rsidRDefault="00A67DC7" w:rsidP="000B39FC">
            <w:r w:rsidRPr="00A67DC7">
              <w:t>Comprehensive, minor gaps</w:t>
            </w:r>
          </w:p>
        </w:tc>
      </w:tr>
      <w:tr w:rsidR="00A67DC7" w:rsidRPr="00A67DC7" w14:paraId="74F069F5" w14:textId="77777777" w:rsidTr="00A67DC7">
        <w:trPr>
          <w:trHeight w:val="359"/>
        </w:trPr>
        <w:tc>
          <w:tcPr>
            <w:tcW w:w="1885" w:type="dxa"/>
          </w:tcPr>
          <w:p w14:paraId="34298039" w14:textId="77777777" w:rsidR="00A67DC7" w:rsidRPr="00A67DC7" w:rsidRDefault="00A67DC7" w:rsidP="000B39FC">
            <w:r w:rsidRPr="00A67DC7">
              <w:t>Code Quality</w:t>
            </w:r>
          </w:p>
        </w:tc>
        <w:tc>
          <w:tcPr>
            <w:tcW w:w="810" w:type="dxa"/>
          </w:tcPr>
          <w:p w14:paraId="3728D8C8" w14:textId="77777777" w:rsidR="00A67DC7" w:rsidRPr="00A67DC7" w:rsidRDefault="00A67DC7" w:rsidP="000B39FC">
            <w:r w:rsidRPr="00A67DC7">
              <w:t>B+</w:t>
            </w:r>
          </w:p>
        </w:tc>
        <w:tc>
          <w:tcPr>
            <w:tcW w:w="4590" w:type="dxa"/>
          </w:tcPr>
          <w:p w14:paraId="351154D6" w14:textId="77777777" w:rsidR="00A67DC7" w:rsidRPr="00A67DC7" w:rsidRDefault="00A67DC7" w:rsidP="000B39FC">
            <w:r w:rsidRPr="00A67DC7">
              <w:t>Clean, modern Python</w:t>
            </w:r>
          </w:p>
        </w:tc>
      </w:tr>
      <w:tr w:rsidR="00A67DC7" w:rsidRPr="00A67DC7" w14:paraId="07CBAB90" w14:textId="77777777" w:rsidTr="00A67DC7">
        <w:trPr>
          <w:trHeight w:val="381"/>
        </w:trPr>
        <w:tc>
          <w:tcPr>
            <w:tcW w:w="1885" w:type="dxa"/>
          </w:tcPr>
          <w:p w14:paraId="461DE280" w14:textId="77777777" w:rsidR="00A67DC7" w:rsidRPr="00A67DC7" w:rsidRDefault="00A67DC7" w:rsidP="000B39FC">
            <w:r w:rsidRPr="00A67DC7">
              <w:t>Testing</w:t>
            </w:r>
          </w:p>
        </w:tc>
        <w:tc>
          <w:tcPr>
            <w:tcW w:w="810" w:type="dxa"/>
          </w:tcPr>
          <w:p w14:paraId="03872424" w14:textId="77777777" w:rsidR="00A67DC7" w:rsidRPr="00A67DC7" w:rsidRDefault="00A67DC7" w:rsidP="000B39FC">
            <w:r w:rsidRPr="00A67DC7">
              <w:t>B</w:t>
            </w:r>
          </w:p>
        </w:tc>
        <w:tc>
          <w:tcPr>
            <w:tcW w:w="4590" w:type="dxa"/>
          </w:tcPr>
          <w:p w14:paraId="7282322C" w14:textId="77777777" w:rsidR="00A67DC7" w:rsidRPr="00A67DC7" w:rsidRDefault="00A67DC7" w:rsidP="000B39FC">
            <w:r w:rsidRPr="00A67DC7">
              <w:t>68% coverage, needs LLM tests</w:t>
            </w:r>
          </w:p>
        </w:tc>
      </w:tr>
      <w:tr w:rsidR="00A67DC7" w:rsidRPr="00A67DC7" w14:paraId="085D66A8" w14:textId="77777777" w:rsidTr="00A67DC7">
        <w:trPr>
          <w:trHeight w:val="381"/>
        </w:trPr>
        <w:tc>
          <w:tcPr>
            <w:tcW w:w="1885" w:type="dxa"/>
          </w:tcPr>
          <w:p w14:paraId="2B81643E" w14:textId="77777777" w:rsidR="00A67DC7" w:rsidRPr="00A67DC7" w:rsidRDefault="00A67DC7" w:rsidP="000B39FC">
            <w:r w:rsidRPr="00A67DC7">
              <w:t>Security</w:t>
            </w:r>
          </w:p>
        </w:tc>
        <w:tc>
          <w:tcPr>
            <w:tcW w:w="810" w:type="dxa"/>
          </w:tcPr>
          <w:p w14:paraId="1DEF6974" w14:textId="77777777" w:rsidR="00A67DC7" w:rsidRPr="00A67DC7" w:rsidRDefault="00A67DC7" w:rsidP="000B39FC">
            <w:r w:rsidRPr="00A67DC7">
              <w:t>B+</w:t>
            </w:r>
          </w:p>
        </w:tc>
        <w:tc>
          <w:tcPr>
            <w:tcW w:w="4590" w:type="dxa"/>
          </w:tcPr>
          <w:p w14:paraId="04AD5332" w14:textId="77777777" w:rsidR="00A67DC7" w:rsidRPr="00A67DC7" w:rsidRDefault="00A67DC7" w:rsidP="000B39FC">
            <w:r w:rsidRPr="00A67DC7">
              <w:t>Good practices, minor gaps</w:t>
            </w:r>
          </w:p>
        </w:tc>
      </w:tr>
      <w:tr w:rsidR="00A67DC7" w:rsidRPr="00A67DC7" w14:paraId="21311199" w14:textId="77777777" w:rsidTr="00A67DC7">
        <w:trPr>
          <w:trHeight w:val="381"/>
        </w:trPr>
        <w:tc>
          <w:tcPr>
            <w:tcW w:w="1885" w:type="dxa"/>
          </w:tcPr>
          <w:p w14:paraId="0237E512" w14:textId="77777777" w:rsidR="00A67DC7" w:rsidRPr="00A67DC7" w:rsidRDefault="00A67DC7" w:rsidP="000B39FC">
            <w:r w:rsidRPr="00A67DC7">
              <w:t>Error Handling</w:t>
            </w:r>
          </w:p>
        </w:tc>
        <w:tc>
          <w:tcPr>
            <w:tcW w:w="810" w:type="dxa"/>
          </w:tcPr>
          <w:p w14:paraId="355B9332" w14:textId="77777777" w:rsidR="00A67DC7" w:rsidRPr="00A67DC7" w:rsidRDefault="00A67DC7" w:rsidP="000B39FC">
            <w:r w:rsidRPr="00A67DC7">
              <w:t>C+</w:t>
            </w:r>
          </w:p>
        </w:tc>
        <w:tc>
          <w:tcPr>
            <w:tcW w:w="4590" w:type="dxa"/>
          </w:tcPr>
          <w:p w14:paraId="152AACBA" w14:textId="77777777" w:rsidR="00A67DC7" w:rsidRPr="00A67DC7" w:rsidRDefault="00A67DC7" w:rsidP="000B39FC">
            <w:r w:rsidRPr="00A67DC7">
              <w:t>Too many bare exceptions</w:t>
            </w:r>
          </w:p>
        </w:tc>
      </w:tr>
      <w:tr w:rsidR="00A67DC7" w:rsidRPr="00A67DC7" w14:paraId="5F4EE5E9" w14:textId="77777777" w:rsidTr="00A67DC7">
        <w:trPr>
          <w:trHeight w:val="359"/>
        </w:trPr>
        <w:tc>
          <w:tcPr>
            <w:tcW w:w="1885" w:type="dxa"/>
          </w:tcPr>
          <w:p w14:paraId="727CCCA2" w14:textId="77777777" w:rsidR="00A67DC7" w:rsidRPr="00A67DC7" w:rsidRDefault="00A67DC7" w:rsidP="000B39FC">
            <w:r w:rsidRPr="00A67DC7">
              <w:t>Performance</w:t>
            </w:r>
          </w:p>
        </w:tc>
        <w:tc>
          <w:tcPr>
            <w:tcW w:w="810" w:type="dxa"/>
          </w:tcPr>
          <w:p w14:paraId="38C34994" w14:textId="77777777" w:rsidR="00A67DC7" w:rsidRPr="00A67DC7" w:rsidRDefault="00A67DC7" w:rsidP="000B39FC">
            <w:r w:rsidRPr="00A67DC7">
              <w:t>B-</w:t>
            </w:r>
          </w:p>
        </w:tc>
        <w:tc>
          <w:tcPr>
            <w:tcW w:w="4590" w:type="dxa"/>
          </w:tcPr>
          <w:p w14:paraId="36EA8DCE" w14:textId="77777777" w:rsidR="00A67DC7" w:rsidRPr="00A67DC7" w:rsidRDefault="00A67DC7" w:rsidP="000B39FC">
            <w:r w:rsidRPr="00A67DC7">
              <w:t>Sequential processing bottleneck</w:t>
            </w:r>
          </w:p>
        </w:tc>
      </w:tr>
      <w:tr w:rsidR="00A67DC7" w:rsidRPr="00A67DC7" w14:paraId="66802301" w14:textId="77777777" w:rsidTr="00A67DC7">
        <w:trPr>
          <w:trHeight w:val="381"/>
        </w:trPr>
        <w:tc>
          <w:tcPr>
            <w:tcW w:w="1885" w:type="dxa"/>
          </w:tcPr>
          <w:p w14:paraId="70D6FFD2" w14:textId="77777777" w:rsidR="00A67DC7" w:rsidRPr="00A67DC7" w:rsidRDefault="00A67DC7" w:rsidP="000B39FC">
            <w:r w:rsidRPr="00A67DC7">
              <w:t>Observability</w:t>
            </w:r>
          </w:p>
        </w:tc>
        <w:tc>
          <w:tcPr>
            <w:tcW w:w="810" w:type="dxa"/>
          </w:tcPr>
          <w:p w14:paraId="032115E0" w14:textId="77777777" w:rsidR="00A67DC7" w:rsidRPr="00A67DC7" w:rsidRDefault="00A67DC7" w:rsidP="000B39FC">
            <w:r w:rsidRPr="00A67DC7">
              <w:t>B</w:t>
            </w:r>
          </w:p>
        </w:tc>
        <w:tc>
          <w:tcPr>
            <w:tcW w:w="4590" w:type="dxa"/>
          </w:tcPr>
          <w:p w14:paraId="2750EC26" w14:textId="77777777" w:rsidR="00A67DC7" w:rsidRPr="00A67DC7" w:rsidRDefault="00A67DC7" w:rsidP="000B39FC">
            <w:r w:rsidRPr="00A67DC7">
              <w:t>Basic logging, no metrics</w:t>
            </w:r>
          </w:p>
        </w:tc>
      </w:tr>
      <w:tr w:rsidR="00A67DC7" w:rsidRPr="00A67DC7" w14:paraId="764AFA36" w14:textId="77777777" w:rsidTr="00A67DC7">
        <w:trPr>
          <w:trHeight w:val="381"/>
        </w:trPr>
        <w:tc>
          <w:tcPr>
            <w:tcW w:w="1885" w:type="dxa"/>
          </w:tcPr>
          <w:p w14:paraId="5CCBCCDB" w14:textId="77777777" w:rsidR="00A67DC7" w:rsidRPr="00A67DC7" w:rsidRDefault="00A67DC7" w:rsidP="000B39FC">
            <w:r w:rsidRPr="00A67DC7">
              <w:t>Configuration</w:t>
            </w:r>
          </w:p>
        </w:tc>
        <w:tc>
          <w:tcPr>
            <w:tcW w:w="810" w:type="dxa"/>
          </w:tcPr>
          <w:p w14:paraId="117ED231" w14:textId="77777777" w:rsidR="00A67DC7" w:rsidRPr="00A67DC7" w:rsidRDefault="00A67DC7" w:rsidP="000B39FC">
            <w:r w:rsidRPr="00A67DC7">
              <w:t>B-</w:t>
            </w:r>
          </w:p>
        </w:tc>
        <w:tc>
          <w:tcPr>
            <w:tcW w:w="4590" w:type="dxa"/>
          </w:tcPr>
          <w:p w14:paraId="4952531A" w14:textId="77777777" w:rsidR="00A67DC7" w:rsidRPr="00A67DC7" w:rsidRDefault="00A67DC7" w:rsidP="000B39FC">
            <w:r w:rsidRPr="00A67DC7">
              <w:t>Environment-only, needs profiles</w:t>
            </w:r>
          </w:p>
        </w:tc>
      </w:tr>
      <w:tr w:rsidR="00A67DC7" w:rsidRPr="00A67DC7" w14:paraId="7EE17772" w14:textId="77777777" w:rsidTr="00A67DC7">
        <w:trPr>
          <w:trHeight w:val="739"/>
        </w:trPr>
        <w:tc>
          <w:tcPr>
            <w:tcW w:w="1885" w:type="dxa"/>
          </w:tcPr>
          <w:p w14:paraId="356DEDCB" w14:textId="77777777" w:rsidR="00A67DC7" w:rsidRPr="00A67DC7" w:rsidRDefault="00A67DC7" w:rsidP="000B39FC">
            <w:r w:rsidRPr="00A67DC7">
              <w:t>Overall</w:t>
            </w:r>
          </w:p>
        </w:tc>
        <w:tc>
          <w:tcPr>
            <w:tcW w:w="810" w:type="dxa"/>
          </w:tcPr>
          <w:p w14:paraId="5548481B" w14:textId="77777777" w:rsidR="00A67DC7" w:rsidRPr="00A67DC7" w:rsidRDefault="00A67DC7" w:rsidP="000B39FC">
            <w:r w:rsidRPr="00A67DC7">
              <w:t>B+</w:t>
            </w:r>
          </w:p>
        </w:tc>
        <w:tc>
          <w:tcPr>
            <w:tcW w:w="4590" w:type="dxa"/>
          </w:tcPr>
          <w:p w14:paraId="510318F6" w14:textId="77777777" w:rsidR="00A67DC7" w:rsidRPr="00A67DC7" w:rsidRDefault="00A67DC7" w:rsidP="000B39FC">
            <w:r w:rsidRPr="00A67DC7">
              <w:t>Production-ready with improvements needed</w:t>
            </w:r>
          </w:p>
        </w:tc>
      </w:tr>
    </w:tbl>
    <w:p w14:paraId="22882714" w14:textId="422090B2" w:rsidR="00A26517" w:rsidRDefault="00A26517" w:rsidP="00A67DC7">
      <w:pPr>
        <w:pStyle w:val="Heading2"/>
      </w:pPr>
      <w:r>
        <w:t>VERDICT</w:t>
      </w:r>
    </w:p>
    <w:p w14:paraId="5C4FF6EA" w14:textId="77777777" w:rsidR="00A26517" w:rsidRDefault="00A26517" w:rsidP="00A26517">
      <w:r>
        <w:t>This is a well-engineered, production-quality codebase that demonstrates strong software development practices. The architecture is sound, documentation is excellent, and the code is maintainable. However, error handling, test coverage, and performance optimization need attention before scaling to production workloads.</w:t>
      </w:r>
    </w:p>
    <w:p w14:paraId="2A6BE851" w14:textId="77777777" w:rsidR="00A26517" w:rsidRDefault="00A26517" w:rsidP="00A26517">
      <w:r>
        <w:t>Recommend: Approve for limited production deployment while addressing Priority 1-4 recommendations in parallel.</w:t>
      </w:r>
    </w:p>
    <w:p w14:paraId="016AFEBD" w14:textId="77777777" w:rsidR="00286A90" w:rsidRPr="00E83B81" w:rsidRDefault="00286A90" w:rsidP="001769CD"/>
    <w:sectPr w:rsidR="00286A90" w:rsidRPr="00E83B81" w:rsidSect="00B52C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T Mono">
    <w:panose1 w:val="02060509020205020204"/>
    <w:charset w:val="4D"/>
    <w:family w:val="modern"/>
    <w:pitch w:val="fixed"/>
    <w:sig w:usb0="A00002EF" w:usb1="500078EB" w:usb2="00000000" w:usb3="00000000" w:csb0="00000097"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BB4"/>
    <w:multiLevelType w:val="hybridMultilevel"/>
    <w:tmpl w:val="7402CF7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C087A"/>
    <w:multiLevelType w:val="hybridMultilevel"/>
    <w:tmpl w:val="099C0ADE"/>
    <w:lvl w:ilvl="0" w:tplc="123265F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497194"/>
    <w:multiLevelType w:val="hybridMultilevel"/>
    <w:tmpl w:val="07F252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47BC7"/>
    <w:multiLevelType w:val="hybridMultilevel"/>
    <w:tmpl w:val="A5FC5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B730E"/>
    <w:multiLevelType w:val="hybridMultilevel"/>
    <w:tmpl w:val="6A80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FD582B"/>
    <w:multiLevelType w:val="hybridMultilevel"/>
    <w:tmpl w:val="0AEC69A4"/>
    <w:lvl w:ilvl="0" w:tplc="B224BC8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9D3F36"/>
    <w:multiLevelType w:val="hybridMultilevel"/>
    <w:tmpl w:val="94A89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12AF6"/>
    <w:multiLevelType w:val="hybridMultilevel"/>
    <w:tmpl w:val="96CEC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2B7A43"/>
    <w:multiLevelType w:val="hybridMultilevel"/>
    <w:tmpl w:val="6868D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74700"/>
    <w:multiLevelType w:val="hybridMultilevel"/>
    <w:tmpl w:val="0A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133781"/>
    <w:multiLevelType w:val="hybridMultilevel"/>
    <w:tmpl w:val="D694A9B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32412C7C"/>
    <w:multiLevelType w:val="hybridMultilevel"/>
    <w:tmpl w:val="7A1ADE40"/>
    <w:lvl w:ilvl="0" w:tplc="B224BC8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883728"/>
    <w:multiLevelType w:val="hybridMultilevel"/>
    <w:tmpl w:val="52CEF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C2E47"/>
    <w:multiLevelType w:val="hybridMultilevel"/>
    <w:tmpl w:val="3DD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662D7"/>
    <w:multiLevelType w:val="hybridMultilevel"/>
    <w:tmpl w:val="2C6A6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345665"/>
    <w:multiLevelType w:val="hybridMultilevel"/>
    <w:tmpl w:val="63F08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61145F"/>
    <w:multiLevelType w:val="hybridMultilevel"/>
    <w:tmpl w:val="488A6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573F84"/>
    <w:multiLevelType w:val="hybridMultilevel"/>
    <w:tmpl w:val="F26E0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6809D4"/>
    <w:multiLevelType w:val="hybridMultilevel"/>
    <w:tmpl w:val="8CB80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E024FB"/>
    <w:multiLevelType w:val="hybridMultilevel"/>
    <w:tmpl w:val="E6222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E4752E"/>
    <w:multiLevelType w:val="hybridMultilevel"/>
    <w:tmpl w:val="6424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09748A"/>
    <w:multiLevelType w:val="hybridMultilevel"/>
    <w:tmpl w:val="2D1CE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B7011"/>
    <w:multiLevelType w:val="hybridMultilevel"/>
    <w:tmpl w:val="306AD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36505"/>
    <w:multiLevelType w:val="hybridMultilevel"/>
    <w:tmpl w:val="6CE2A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5C67700"/>
    <w:multiLevelType w:val="hybridMultilevel"/>
    <w:tmpl w:val="1CE84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DC49E0"/>
    <w:multiLevelType w:val="hybridMultilevel"/>
    <w:tmpl w:val="918A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C4D16"/>
    <w:multiLevelType w:val="hybridMultilevel"/>
    <w:tmpl w:val="22963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831458"/>
    <w:multiLevelType w:val="hybridMultilevel"/>
    <w:tmpl w:val="5930E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078144">
    <w:abstractNumId w:val="21"/>
  </w:num>
  <w:num w:numId="2" w16cid:durableId="1410426361">
    <w:abstractNumId w:val="1"/>
  </w:num>
  <w:num w:numId="3" w16cid:durableId="605501652">
    <w:abstractNumId w:val="19"/>
  </w:num>
  <w:num w:numId="4" w16cid:durableId="2099404395">
    <w:abstractNumId w:val="27"/>
  </w:num>
  <w:num w:numId="5" w16cid:durableId="1184826888">
    <w:abstractNumId w:val="4"/>
  </w:num>
  <w:num w:numId="6" w16cid:durableId="1037392768">
    <w:abstractNumId w:val="26"/>
  </w:num>
  <w:num w:numId="7" w16cid:durableId="1194148757">
    <w:abstractNumId w:val="24"/>
  </w:num>
  <w:num w:numId="8" w16cid:durableId="1081951554">
    <w:abstractNumId w:val="18"/>
  </w:num>
  <w:num w:numId="9" w16cid:durableId="1193836117">
    <w:abstractNumId w:val="20"/>
  </w:num>
  <w:num w:numId="10" w16cid:durableId="815612425">
    <w:abstractNumId w:val="6"/>
  </w:num>
  <w:num w:numId="11" w16cid:durableId="1877623710">
    <w:abstractNumId w:val="17"/>
  </w:num>
  <w:num w:numId="12" w16cid:durableId="721560757">
    <w:abstractNumId w:val="22"/>
  </w:num>
  <w:num w:numId="13" w16cid:durableId="1917014727">
    <w:abstractNumId w:val="25"/>
  </w:num>
  <w:num w:numId="14" w16cid:durableId="1878196865">
    <w:abstractNumId w:val="13"/>
  </w:num>
  <w:num w:numId="15" w16cid:durableId="751515268">
    <w:abstractNumId w:val="7"/>
  </w:num>
  <w:num w:numId="16" w16cid:durableId="1315255628">
    <w:abstractNumId w:val="23"/>
  </w:num>
  <w:num w:numId="17" w16cid:durableId="1761952123">
    <w:abstractNumId w:val="15"/>
  </w:num>
  <w:num w:numId="18" w16cid:durableId="2124030510">
    <w:abstractNumId w:val="3"/>
  </w:num>
  <w:num w:numId="19" w16cid:durableId="1685397794">
    <w:abstractNumId w:val="14"/>
  </w:num>
  <w:num w:numId="20" w16cid:durableId="849024345">
    <w:abstractNumId w:val="12"/>
  </w:num>
  <w:num w:numId="21" w16cid:durableId="1627809736">
    <w:abstractNumId w:val="9"/>
  </w:num>
  <w:num w:numId="22" w16cid:durableId="489254930">
    <w:abstractNumId w:val="16"/>
  </w:num>
  <w:num w:numId="23" w16cid:durableId="103962255">
    <w:abstractNumId w:val="10"/>
  </w:num>
  <w:num w:numId="24" w16cid:durableId="1125198006">
    <w:abstractNumId w:val="2"/>
  </w:num>
  <w:num w:numId="25" w16cid:durableId="2023587422">
    <w:abstractNumId w:val="8"/>
  </w:num>
  <w:num w:numId="26" w16cid:durableId="1737777885">
    <w:abstractNumId w:val="5"/>
  </w:num>
  <w:num w:numId="27" w16cid:durableId="162279631">
    <w:abstractNumId w:val="11"/>
  </w:num>
  <w:num w:numId="28" w16cid:durableId="50228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517"/>
    <w:rsid w:val="0009176B"/>
    <w:rsid w:val="001769CD"/>
    <w:rsid w:val="001B63EB"/>
    <w:rsid w:val="001B7DFA"/>
    <w:rsid w:val="00286A90"/>
    <w:rsid w:val="0029032D"/>
    <w:rsid w:val="002F0CC7"/>
    <w:rsid w:val="006936FA"/>
    <w:rsid w:val="008C01CA"/>
    <w:rsid w:val="00A26517"/>
    <w:rsid w:val="00A67DC7"/>
    <w:rsid w:val="00B52CF7"/>
    <w:rsid w:val="00BD3CB6"/>
    <w:rsid w:val="00C32EC4"/>
    <w:rsid w:val="00E83B81"/>
    <w:rsid w:val="00EA4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148E5"/>
  <w15:chartTrackingRefBased/>
  <w15:docId w15:val="{59FA376F-BA12-6B4A-A0D0-A0709ADB5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B81"/>
    <w:rPr>
      <w:sz w:val="20"/>
    </w:rPr>
  </w:style>
  <w:style w:type="paragraph" w:styleId="Heading1">
    <w:name w:val="heading 1"/>
    <w:basedOn w:val="Normal"/>
    <w:next w:val="Normal"/>
    <w:link w:val="Heading1Char"/>
    <w:uiPriority w:val="9"/>
    <w:qFormat/>
    <w:rsid w:val="00B52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2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C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2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52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C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2C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C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52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52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CF7"/>
    <w:rPr>
      <w:rFonts w:eastAsiaTheme="majorEastAsia" w:cstheme="majorBidi"/>
      <w:color w:val="272727" w:themeColor="text1" w:themeTint="D8"/>
    </w:rPr>
  </w:style>
  <w:style w:type="paragraph" w:styleId="Title">
    <w:name w:val="Title"/>
    <w:basedOn w:val="Normal"/>
    <w:next w:val="Normal"/>
    <w:link w:val="TitleChar"/>
    <w:uiPriority w:val="10"/>
    <w:qFormat/>
    <w:rsid w:val="001769CD"/>
    <w:pPr>
      <w:spacing w:after="80" w:line="240" w:lineRule="auto"/>
      <w:contextualSpacing/>
    </w:pPr>
    <w:rPr>
      <w:rFonts w:asciiTheme="majorHAnsi" w:eastAsiaTheme="majorEastAsia" w:hAnsiTheme="majorHAnsi" w:cstheme="majorBidi"/>
      <w:spacing w:val="-10"/>
      <w:kern w:val="28"/>
      <w:sz w:val="48"/>
      <w:szCs w:val="56"/>
    </w:rPr>
  </w:style>
  <w:style w:type="character" w:customStyle="1" w:styleId="TitleChar">
    <w:name w:val="Title Char"/>
    <w:basedOn w:val="DefaultParagraphFont"/>
    <w:link w:val="Title"/>
    <w:uiPriority w:val="10"/>
    <w:rsid w:val="001769CD"/>
    <w:rPr>
      <w:rFonts w:asciiTheme="majorHAnsi" w:eastAsiaTheme="majorEastAsia" w:hAnsiTheme="majorHAnsi" w:cstheme="majorBidi"/>
      <w:spacing w:val="-10"/>
      <w:kern w:val="28"/>
      <w:sz w:val="48"/>
      <w:szCs w:val="56"/>
    </w:rPr>
  </w:style>
  <w:style w:type="paragraph" w:styleId="Subtitle">
    <w:name w:val="Subtitle"/>
    <w:basedOn w:val="Normal"/>
    <w:next w:val="Normal"/>
    <w:link w:val="SubtitleChar"/>
    <w:uiPriority w:val="11"/>
    <w:qFormat/>
    <w:rsid w:val="00B52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CF7"/>
    <w:pPr>
      <w:spacing w:before="160"/>
      <w:jc w:val="center"/>
    </w:pPr>
    <w:rPr>
      <w:i/>
      <w:iCs/>
      <w:color w:val="404040" w:themeColor="text1" w:themeTint="BF"/>
    </w:rPr>
  </w:style>
  <w:style w:type="character" w:customStyle="1" w:styleId="QuoteChar">
    <w:name w:val="Quote Char"/>
    <w:basedOn w:val="DefaultParagraphFont"/>
    <w:link w:val="Quote"/>
    <w:uiPriority w:val="29"/>
    <w:rsid w:val="00B52CF7"/>
    <w:rPr>
      <w:i/>
      <w:iCs/>
      <w:color w:val="404040" w:themeColor="text1" w:themeTint="BF"/>
    </w:rPr>
  </w:style>
  <w:style w:type="paragraph" w:styleId="ListParagraph">
    <w:name w:val="List Paragraph"/>
    <w:basedOn w:val="Normal"/>
    <w:uiPriority w:val="34"/>
    <w:qFormat/>
    <w:rsid w:val="00B52CF7"/>
    <w:pPr>
      <w:ind w:left="720"/>
      <w:contextualSpacing/>
    </w:pPr>
  </w:style>
  <w:style w:type="character" w:styleId="IntenseEmphasis">
    <w:name w:val="Intense Emphasis"/>
    <w:basedOn w:val="DefaultParagraphFont"/>
    <w:uiPriority w:val="21"/>
    <w:qFormat/>
    <w:rsid w:val="00B52CF7"/>
    <w:rPr>
      <w:i/>
      <w:iCs/>
      <w:color w:val="0F4761" w:themeColor="accent1" w:themeShade="BF"/>
    </w:rPr>
  </w:style>
  <w:style w:type="paragraph" w:styleId="IntenseQuote">
    <w:name w:val="Intense Quote"/>
    <w:basedOn w:val="Normal"/>
    <w:next w:val="Normal"/>
    <w:link w:val="IntenseQuoteChar"/>
    <w:uiPriority w:val="30"/>
    <w:qFormat/>
    <w:rsid w:val="00B52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CF7"/>
    <w:rPr>
      <w:i/>
      <w:iCs/>
      <w:color w:val="0F4761" w:themeColor="accent1" w:themeShade="BF"/>
    </w:rPr>
  </w:style>
  <w:style w:type="character" w:styleId="IntenseReference">
    <w:name w:val="Intense Reference"/>
    <w:basedOn w:val="DefaultParagraphFont"/>
    <w:uiPriority w:val="32"/>
    <w:qFormat/>
    <w:rsid w:val="00B52CF7"/>
    <w:rPr>
      <w:b/>
      <w:bCs/>
      <w:smallCaps/>
      <w:color w:val="0F4761" w:themeColor="accent1" w:themeShade="BF"/>
      <w:spacing w:val="5"/>
    </w:rPr>
  </w:style>
  <w:style w:type="paragraph" w:styleId="NoSpacing">
    <w:name w:val="No Spacing"/>
    <w:uiPriority w:val="1"/>
    <w:qFormat/>
    <w:rsid w:val="00E83B81"/>
    <w:pPr>
      <w:spacing w:after="0" w:line="240" w:lineRule="auto"/>
    </w:pPr>
    <w:rPr>
      <w:sz w:val="20"/>
    </w:rPr>
  </w:style>
  <w:style w:type="table" w:styleId="TableGrid">
    <w:name w:val="Table Grid"/>
    <w:basedOn w:val="TableNormal"/>
    <w:uiPriority w:val="39"/>
    <w:rsid w:val="00A67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gmarkey/Library/Group%20Containers/UBF8T346G9.Office/User%20Content.localized/Templates.localized/RGM%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RGM Blank.dotx</Template>
  <TotalTime>52</TotalTime>
  <Pages>6</Pages>
  <Words>1594</Words>
  <Characters>9087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Markey</dc:creator>
  <cp:keywords/>
  <dc:description/>
  <cp:lastModifiedBy>Rob Markey</cp:lastModifiedBy>
  <cp:revision>1</cp:revision>
  <dcterms:created xsi:type="dcterms:W3CDTF">2025-12-04T15:02:00Z</dcterms:created>
  <dcterms:modified xsi:type="dcterms:W3CDTF">2025-12-04T16:03:00Z</dcterms:modified>
</cp:coreProperties>
</file>